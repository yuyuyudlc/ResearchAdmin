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du="http://schemas.microsoft.com/office/word/2023/wordml/word16du" xmlns:wp14="http://schemas.microsoft.com/office/word/2010/wordprocessingDrawing" ns1:Ignorable="w14 w15 w16se w16cid w16 w16cex w16sdtdh w16sdtfl w16du wp14">
  <ns0:body>
    <ns0:p ns2:paraId="7DE6CD69" ns2:textId="77777777" ns0:rsidR="00C82581" ns0:rsidRDefault="00C82581">
      <ns0:pPr>
        <ns0:jc ns0:val="center"/>
        <ns0:rPr>
          <ns0:rFonts ns0:ascii="黑体" ns0:eastAsia="黑体"/>
          <ns0:sz ns0:val="44"/>
          <ns0:szCs ns0:val="44"/>
          <ns0:u ns0:val="single"/>
        </ns0:rPr>
      </ns0:pPr>
    </ns0:p>
    <ns0:p ns2:paraId="1A634157" ns2:textId="77777777" ns0:rsidR="00C82581" ns0:rsidRDefault="00C82581">
      <ns0:pPr>
        <ns0:jc ns0:val="center"/>
        <ns0:rPr>
          <ns0:rFonts ns0:ascii="黑体" ns0:eastAsia="黑体" ns0:hint="eastAsia"/>
          <ns0:sz ns0:val="44"/>
          <ns0:szCs ns0:val="44"/>
        </ns0:rPr>
      </ns0:pPr>
      <ns0:r>
        <ns0:rPr>
          <ns0:rFonts ns0:ascii="黑体" ns0:eastAsia="黑体" ns0:hint="eastAsia"/>
          <ns0:sz ns0:val="44"/>
          <ns0:szCs ns0:val="44"/>
        </ns0:rPr>
        <ns0:t>专利申请技术交底书</ns0:t>
      </ns0:r>
    </ns0:p>
    <ns0:tbl>
      <ns0:tblPr>
        <ns0:tblW ns0:w="0" ns0:type="auto"/>
        <ns0:jc ns0:val="center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Look ns0:val="04A0" ns0:firstRow="1" ns0:lastRow="0" ns0:firstColumn="1" ns0:lastColumn="0" ns0:noHBand="0" ns0:noVBand="1"/>
      </ns0:tblPr>
      <ns0:tblGrid>
        <ns0:gridCol ns0:w="213"/>
        <ns0:gridCol ns0:w="1726"/>
        <ns0:gridCol ns0:w="208"/>
        <ns0:gridCol ns0:w="6429"/>
        <ns0:gridCol ns0:w="218"/>
      </ns0:tblGrid>
      <ns0:tr ns0:rsidR="00000000" ns2:paraId="7E1E58D1" ns2:textId="77777777">
        <ns0:trPr>
          <ns0:gridBefore ns0:val="1"/>
          <ns0:wBefore ns0:w="213" ns0:type="dxa"/>
          <ns0:trHeight ns0:val="277"/>
          <ns0:jc ns0:val="center"/>
        </ns0:trPr>
        <ns0:tc>
          <ns0:tcPr>
            <ns0:tcW ns0:w="1934" ns0:type="dxa"/>
            <ns0:gridSpan ns0:val="2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  <ns0:hideMark/>
          </ns0:tcPr>
          <ns0:p ns2:paraId="6CCE5462" ns2:textId="77777777" ns0:rsidR="00C82581" ns0:rsidRDefault="00C82581">
            <ns0:pPr>
              <ns0:spacing ns0:line="360" ns0:lineRule="auto"/>
              <ns0:jc ns0:val="center"/>
              <ns0:rPr>
                <ns0:szCs ns0:val="21"/>
              </ns0:rPr>
            </ns0:pPr>
            <ns0:r>
              <ns0:rPr>
                <ns0:rFonts ns0:hint="eastAsia"/>
                <ns0:szCs ns0:val="21"/>
              </ns0:rPr>
              <ns0:t>项目名称</ns0:t>
            </ns0:r>
          </ns0:p>
        </ns0:tc>
        <ns0:tc>
          <ns0:tcPr>
            <ns0:tcW ns0:w="6647" ns0:type="dxa"/>
            <ns0:gridSpan ns0:val="2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42883321" ns2:textId="77777777" ns0:rsidR="00C82581" ns0:rsidRDefault="00C82581">
            <ns0:pPr>
              <ns0:spacing ns0:line="460" ns0:lineRule="exact"/>
              <ns0:ind ns0:firstLineChars="100" ns0:firstLine="210"/>
              <ns0:rPr>
                <ns0:rFonts ns0:eastAsia="楷体_GB2312"/>
                <ns0:szCs ns0:val="21"/>
              </ns0:rPr>
            </ns0:pPr>
          </ns0:p>
        </ns0:tc>
      </ns0:tr>
      <ns0:tr ns0:rsidR="00000000" ns2:paraId="3A1549C7" ns2:textId="77777777">
        <ns0:trPr>
          <ns0:gridBefore ns0:val="1"/>
          <ns0:wBefore ns0:w="213" ns0:type="dxa"/>
          <ns0:trHeight ns0:val="455"/>
          <ns0:jc ns0:val="center"/>
        </ns0:trPr>
        <ns0:tc>
          <ns0:tcPr>
            <ns0:tcW ns0:w="1934" ns0:type="dxa"/>
            <ns0:gridSpan ns0:val="2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  <ns0:hideMark/>
          </ns0:tcPr>
          <ns0:p ns2:paraId="6D425657" ns2:textId="77777777" ns0:rsidR="00C82581" ns0:rsidRDefault="00C82581">
            <ns0:pPr>
              <ns0:spacing ns0:line="360" ns0:lineRule="auto"/>
              <ns0:jc ns0:val="center"/>
              <ns0:rPr>
                <ns0:szCs ns0:val="21"/>
              </ns0:rPr>
            </ns0:pPr>
            <ns0:r>
              <ns0:rPr>
                <ns0:rFonts ns0:hint="eastAsia"/>
                <ns0:szCs ns0:val="21"/>
              </ns0:rPr>
              <ns0:t>申请人名称</ns0:t>
            </ns0:r>
          </ns0:p>
        </ns0:tc>
        <ns0:tc>
          <ns0:tcPr>
            <ns0:tcW ns0:w="6647" ns0:type="dxa"/>
            <ns0:gridSpan ns0:val="2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24F730BB" ns2:textId="77777777" ns0:rsidR="00C82581" ns0:rsidRDefault="00C82581">
            <ns0:pPr>
              <ns0:spacing ns0:line="460" ns0:lineRule="exact"/>
              <ns0:ind ns0:firstLineChars="100" ns0:firstLine="210"/>
              <ns0:rPr>
                <ns0:szCs ns0:val="21"/>
              </ns0:rPr>
            </ns0:pPr>
          </ns0:p>
        </ns0:tc>
      </ns0:tr>
      <ns0:tr ns0:rsidR="00000000" ns2:paraId="1F436A40" ns2:textId="77777777">
        <ns0:trPr>
          <ns0:gridBefore ns0:val="1"/>
          <ns0:wBefore ns0:w="213" ns0:type="dxa"/>
          <ns0:trHeight ns0:val="455"/>
          <ns0:jc ns0:val="center"/>
        </ns0:trPr>
        <ns0:tc>
          <ns0:tcPr>
            <ns0:tcW ns0:w="1934" ns0:type="dxa"/>
            <ns0:gridSpan ns0:val="2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  <ns0:hideMark/>
          </ns0:tcPr>
          <ns0:p ns2:paraId="5DBC3AF2" ns2:textId="77777777" ns0:rsidR="00C82581" ns0:rsidRDefault="00C82581">
            <ns0:pPr>
              <ns0:spacing ns0:line="360" ns0:lineRule="auto"/>
              <ns0:jc ns0:val="center"/>
              <ns0:rPr>
                <ns0:szCs ns0:val="21"/>
              </ns0:rPr>
            </ns0:pPr>
            <ns0:r>
              <ns0:rPr>
                <ns0:rFonts ns0:hint="eastAsia"/>
                <ns0:szCs ns0:val="21"/>
              </ns0:rPr>
              <ns0:t>发明人</ns0:t>
            </ns0:r>
            <ns0:r>
              <ns0:rPr>
                <ns0:szCs ns0:val="21"/>
              </ns0:rPr>
              <ns0:t>/</ns0:t>
            </ns0:r>
            <ns0:r>
              <ns0:rPr>
                <ns0:rFonts ns0:hint="eastAsia"/>
                <ns0:szCs ns0:val="21"/>
              </ns0:rPr>
              <ns0:t>设计人</ns0:t>
            </ns0:r>
          </ns0:p>
        </ns0:tc>
        <ns0:tc>
          <ns0:tcPr>
            <ns0:tcW ns0:w="6647" ns0:type="dxa"/>
            <ns0:gridSpan ns0:val="2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192E4616" ns2:textId="77777777" ns0:rsidR="00C82581" ns0:rsidRDefault="00C82581">
            <ns0:pPr>
              <ns0:spacing ns0:line="460" ns0:lineRule="exact"/>
              <ns0:ind ns0:firstLineChars="100" ns0:firstLine="210"/>
              <ns0:rPr>
                <ns0:szCs ns0:val="21"/>
              </ns0:rPr>
            </ns0:pPr>
          </ns0:p>
        </ns0:tc>
      </ns0:tr>
      <ns0:tr ns0:rsidR="00000000" ns2:paraId="6C1AA65F" ns2:textId="77777777">
        <ns0:trPr>
          <ns0:gridBefore ns0:val="1"/>
          <ns0:wBefore ns0:w="213" ns0:type="dxa"/>
          <ns0:trHeight ns0:val="455"/>
          <ns0:jc ns0:val="center"/>
        </ns0:trPr>
        <ns0:tc>
          <ns0:tcPr>
            <ns0:tcW ns0:w="1934" ns0:type="dxa"/>
            <ns0:gridSpan ns0:val="2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  <ns0:hideMark/>
          </ns0:tcPr>
          <ns0:p ns2:paraId="784FCBD3" ns2:textId="77777777" ns0:rsidR="00C82581" ns0:rsidRDefault="00C82581">
            <ns0:pPr>
              <ns0:spacing ns0:line="360" ns0:lineRule="auto"/>
              <ns0:jc ns0:val="center"/>
              <ns0:rPr>
                <ns0:szCs ns0:val="21"/>
              </ns0:rPr>
            </ns0:pPr>
            <ns0:r>
              <ns0:rPr>
                <ns0:rFonts ns0:hint="eastAsia"/>
                <ns0:szCs ns0:val="21"/>
              </ns0:rPr>
              <ns0:t>第一发明人国籍、身份证号码</ns0:t>
            </ns0:r>
          </ns0:p>
        </ns0:tc>
        <ns0:tc>
          <ns0:tcPr>
            <ns0:tcW ns0:w="6647" ns0:type="dxa"/>
            <ns0:gridSpan ns0:val="2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284B4ECC" ns2:textId="77777777" ns0:rsidR="00C82581" ns0:rsidRDefault="00C82581">
            <ns0:pPr>
              <ns0:spacing ns0:line="460" ns0:lineRule="exact"/>
              <ns0:ind ns0:firstLineChars="100" ns0:firstLine="210"/>
              <ns0:rPr>
                <ns0:szCs ns0:val="21"/>
              </ns0:rPr>
            </ns0:pPr>
          </ns0:p>
        </ns0:tc>
      </ns0:tr>
      <ns0:tr ns0:rsidR="00000000" ns2:paraId="08C00574" ns2:textId="77777777">
        <ns0:trPr>
          <ns0:gridBefore ns0:val="1"/>
          <ns0:wBefore ns0:w="213" ns0:type="dxa"/>
          <ns0:cantSplit/>
          <ns0:trHeight ns0:val="243"/>
          <ns0:jc ns0:val="center"/>
        </ns0:trPr>
        <ns0:tc>
          <ns0:tcPr>
            <ns0:tcW ns0:w="1934" ns0:type="dxa"/>
            <ns0:gridSpan ns0:val="2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  <ns0:hideMark/>
          </ns0:tcPr>
          <ns0:p ns2:paraId="556D888A" ns2:textId="77777777" ns0:rsidR="00C82581" ns0:rsidRDefault="00C82581">
            <ns0:pPr>
              <ns0:spacing ns0:line="360" ns0:lineRule="auto"/>
              <ns0:jc ns0:val="center"/>
              <ns0:rPr>
                <ns0:szCs ns0:val="21"/>
              </ns0:rPr>
            </ns0:pPr>
            <ns0:r>
              <ns0:rPr>
                <ns0:rFonts ns0:hint="eastAsia"/>
                <ns0:szCs ns0:val="21"/>
              </ns0:rPr>
              <ns0:t>专利类型</ns0:t>
            </ns0:r>
          </ns0:p>
        </ns0:tc>
        <ns0:tc>
          <ns0:tcPr>
            <ns0:tcW ns0:w="6647" ns0:type="dxa"/>
            <ns0:gridSpan ns0:val="2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661C040D" ns2:textId="77777777" ns0:rsidR="00C82581" ns0:rsidRDefault="00C82581">
            <ns0:pPr>
              <ns0:rPr>
                <ns0:rFonts ns0:ascii="宋体" ns0:hAnsi="宋体"/>
                <ns0:szCs ns0:val="21"/>
              </ns0:rPr>
            </ns0:pPr>
            <ns0:r>
              <ns0:rPr>
                <ns0:rFonts ns0:ascii="宋体" ns0:hAnsi="宋体" ns0:hint="eastAsia"/>
                <ns0:szCs ns0:val="21"/>
              </ns0:rPr>
              <ns0:t>中国申请：</ns0:t>
            </ns0:r>
          </ns0:p>
          <ns0:bookmarkStart ns0:id="0" ns0:name="Check1"/>
          <ns0:p ns2:paraId="5BD45278" ns2:textId="77777777" ns0:rsidR="00C82581" ns0:rsidRDefault="00C82581">
            <ns0:pPr>
              <ns0:rPr>
                <ns0:rFonts ns0:ascii="宋体" ns0:hAnsi="宋体" ns0:hint="eastAsia"/>
                <ns0:color ns0:val="FF0000"/>
                <ns0:szCs ns0:val="21"/>
              </ns0:rPr>
            </ns0:pPr>
            <ns0:r>
              <ns0:fldChar ns0:fldCharType="begin">
                <ns0:ffData>
                  <ns0:name ns0:val="Check1"/>
                  <ns0:enabled/>
                  <ns0:calcOnExit ns0:val="0"/>
                  <ns0:checkBox>
                    <ns0:sizeAuto/>
                    <ns0:default ns0:val="0"/>
                  </ns0:checkBox>
                </ns0:ffData>
              </ns0:fldChar>
            </ns0:r>
            <ns0:r>
              <ns0:rPr>
                <ns0:rFonts ns0:ascii="宋体" ns0:hAnsi="宋体" ns0:hint="eastAsia"/>
                <ns0:szCs ns0:val="21"/>
              </ns0:rPr>
              <ns0:instrText xml:space="preserve"> FORMCHECKBOX </ns0:instrText>
            </ns0:r>
            <ns0:r>
              <ns0:fldChar ns0:fldCharType="separate"/>
            </ns0:r>
            <ns0:r>
              <ns0:fldChar ns0:fldCharType="end"/>
            </ns0:r>
            <ns0:bookmarkEnd ns0:id="0"/>
            <ns0:r>
              <ns0:rPr>
                <ns0:rFonts ns0:ascii="宋体" ns0:hAnsi="宋体" ns0:hint="eastAsia"/>
                <ns0:szCs ns0:val="21"/>
              </ns0:rPr>
              <ns0:t>发明</ns0:t>
            </ns0:r>
            <ns0:r>
              <ns0:rPr>
                <ns0:rFonts ns0:ascii="宋体" ns0:hAnsi="宋体" ns0:hint="eastAsia"/>
                <ns0:szCs ns0:val="21"/>
              </ns0:rPr>
              <ns0:t xml:space="preserve"> </ns0:t>
            </ns0:r>
            <ns0:r>
              <ns0:rPr>
                <ns0:rFonts ns0:ascii="宋体" ns0:hAnsi="宋体" ns0:hint="eastAsia"/>
                <ns0:szCs ns0:val="21"/>
              </ns0:rPr>
              <ns0:fldChar ns0:fldCharType="begin">
                <ns0:ffData>
                  <ns0:name ns0:val="Check1"/>
                  <ns0:enabled/>
                  <ns0:calcOnExit ns0:val="0"/>
                  <ns0:checkBox>
                    <ns0:sizeAuto/>
                    <ns0:default ns0:val="0"/>
                  </ns0:checkBox>
                </ns0:ffData>
              </ns0:fldChar>
            </ns0:r>
            <ns0:r>
              <ns0:rPr>
                <ns0:rFonts ns0:ascii="宋体" ns0:hAnsi="宋体" ns0:hint="eastAsia"/>
                <ns0:szCs ns0:val="21"/>
              </ns0:rPr>
              <ns0:instrText xml:space="preserve"> FORMCHECKBOX </ns0:instrText>
            </ns0:r>
            <ns0:r>
              <ns0:rPr>
                <ns0:rFonts ns0:ascii="宋体" ns0:hAnsi="宋体"/>
                <ns0:szCs ns0:val="21"/>
              </ns0:rPr>
            </ns0:r>
            <ns0:r>
              <ns0:rPr>
                <ns0:rFonts ns0:ascii="宋体" ns0:hAnsi="宋体"/>
                <ns0:szCs ns0:val="21"/>
              </ns0:rPr>
              <ns0:fldChar ns0:fldCharType="separate"/>
            </ns0:r>
            <ns0:r>
              <ns0:rPr>
                <ns0:rFonts ns0:ascii="宋体" ns0:hAnsi="宋体" ns0:hint="eastAsia"/>
                <ns0:szCs ns0:val="21"/>
              </ns0:rPr>
              <ns0:fldChar ns0:fldCharType="end"/>
            </ns0:r>
            <ns0:r>
              <ns0:rPr>
                <ns0:rFonts ns0:ascii="宋体" ns0:hAnsi="宋体" ns0:hint="eastAsia"/>
                <ns0:color ns0:val="000000"/>
                <ns0:szCs ns0:val="21"/>
              </ns0:rPr>
              <ns0:t>实用新型</ns0:t>
            </ns0:r>
            <ns0:r>
              <ns0:rPr>
                <ns0:rFonts ns0:ascii="宋体" ns0:hAnsi="宋体" ns0:hint="eastAsia"/>
                <ns0:color ns0:val="FF0000"/>
                <ns0:szCs ns0:val="21"/>
              </ns0:rPr>
              <ns0:t xml:space="preserve">　　　</ns0:t>
            </ns0:r>
          </ns0:p>
          <ns0:p ns2:paraId="7B6CA712" ns2:textId="77777777" ns0:rsidR="00C82581" ns0:rsidRDefault="00C82581">
            <ns0:pPr>
              <ns0:rPr>
                <ns0:rFonts ns0:ascii="宋体" ns0:hAnsi="宋体" ns0:hint="eastAsia"/>
                <ns0:szCs ns0:val="21"/>
              </ns0:rPr>
            </ns0:pPr>
            <ns0:r>
              <ns0:rPr>
                <ns0:rFonts ns0:ascii="宋体" ns0:hAnsi="宋体" ns0:hint="eastAsia"/>
                <ns0:szCs ns0:val="21"/>
              </ns0:rPr>
              <ns0:fldChar ns0:fldCharType="begin">
                <ns0:ffData>
                  <ns0:name ns0:val="Check1"/>
                  <ns0:enabled/>
                  <ns0:calcOnExit ns0:val="0"/>
                  <ns0:checkBox>
                    <ns0:sizeAuto/>
                    <ns0:default ns0:val="0"/>
                  </ns0:checkBox>
                </ns0:ffData>
              </ns0:fldChar>
            </ns0:r>
            <ns0:r>
              <ns0:rPr>
                <ns0:rFonts ns0:ascii="宋体" ns0:hAnsi="宋体" ns0:hint="eastAsia"/>
                <ns0:szCs ns0:val="21"/>
              </ns0:rPr>
              <ns0:instrText xml:space="preserve"> FORMCHECKBOX </ns0:instrText>
            </ns0:r>
            <ns0:r>
              <ns0:rPr>
                <ns0:rFonts ns0:ascii="宋体" ns0:hAnsi="宋体"/>
                <ns0:szCs ns0:val="21"/>
              </ns0:rPr>
            </ns0:r>
            <ns0:r>
              <ns0:rPr>
                <ns0:rFonts ns0:ascii="宋体" ns0:hAnsi="宋体"/>
                <ns0:szCs ns0:val="21"/>
              </ns0:rPr>
              <ns0:fldChar ns0:fldCharType="separate"/>
            </ns0:r>
            <ns0:r>
              <ns0:rPr>
                <ns0:rFonts ns0:ascii="宋体" ns0:hAnsi="宋体" ns0:hint="eastAsia"/>
                <ns0:szCs ns0:val="21"/>
              </ns0:rPr>
              <ns0:fldChar ns0:fldCharType="end"/>
            </ns0:r>
            <ns0:r>
              <ns0:rPr>
                <ns0:rFonts ns0:ascii="宋体" ns0:hAnsi="宋体" ns0:hint="eastAsia"/>
                <ns0:szCs ns0:val="21"/>
              </ns0:rPr>
              <ns0:t>外观设计</ns0:t>
            </ns0:r>
          </ns0:p>
          <ns0:p ns2:paraId="125269CF" ns2:textId="77777777" ns0:rsidR="00C82581" ns0:rsidRDefault="00C82581">
            <ns0:pPr>
              <ns0:rPr>
                <ns0:rFonts ns0:ascii="宋体" ns0:hAnsi="宋体" ns0:hint="eastAsia"/>
                <ns0:szCs ns0:val="21"/>
              </ns0:rPr>
            </ns0:pPr>
          </ns0:p>
          <ns0:p ns2:paraId="7EB1DEDF" ns2:textId="77777777" ns0:rsidR="00C82581" ns0:rsidRDefault="00C82581">
            <ns0:pPr>
              <ns0:rPr>
                <ns0:rFonts ns0:hint="eastAsia"/>
                <ns0:szCs ns0:val="21"/>
              </ns0:rPr>
            </ns0:pPr>
            <ns0:r>
              <ns0:rPr>
                <ns0:rFonts ns0:ascii="宋体" ns0:hAnsi="宋体" ns0:hint="eastAsia"/>
                <ns0:szCs ns0:val="21"/>
              </ns0:rPr>
              <ns0:fldChar ns0:fldCharType="begin">
                <ns0:ffData>
                  <ns0:name ns0:val="Check1"/>
                  <ns0:enabled/>
                  <ns0:calcOnExit ns0:val="0"/>
                  <ns0:checkBox>
                    <ns0:sizeAuto/>
                    <ns0:default ns0:val="0"/>
                  </ns0:checkBox>
                </ns0:ffData>
              </ns0:fldChar>
            </ns0:r>
            <ns0:r>
              <ns0:rPr>
                <ns0:rFonts ns0:ascii="宋体" ns0:hAnsi="宋体" ns0:hint="eastAsia"/>
                <ns0:szCs ns0:val="21"/>
              </ns0:rPr>
              <ns0:instrText xml:space="preserve"> FORMCHECKBOX </ns0:instrText>
            </ns0:r>
            <ns0:r>
              <ns0:rPr>
                <ns0:rFonts ns0:ascii="宋体" ns0:hAnsi="宋体"/>
                <ns0:szCs ns0:val="21"/>
              </ns0:rPr>
            </ns0:r>
            <ns0:r>
              <ns0:rPr>
                <ns0:rFonts ns0:ascii="宋体" ns0:hAnsi="宋体"/>
                <ns0:szCs ns0:val="21"/>
              </ns0:rPr>
              <ns0:fldChar ns0:fldCharType="separate"/>
            </ns0:r>
            <ns0:r>
              <ns0:rPr>
                <ns0:rFonts ns0:ascii="宋体" ns0:hAnsi="宋体" ns0:hint="eastAsia"/>
                <ns0:szCs ns0:val="21"/>
              </ns0:rPr>
              <ns0:fldChar ns0:fldCharType="end"/>
            </ns0:r>
            <ns0:r>
              <ns0:rPr>
                <ns0:rFonts ns0:ascii="宋体" ns0:hAnsi="宋体" ns0:hint="eastAsia"/>
                <ns0:szCs ns0:val="21"/>
              </ns0:rPr>
              <ns0:t>PCT</ns0:t>
            </ns0:r>
            <ns0:r>
              <ns0:rPr>
                <ns0:rFonts ns0:ascii="宋体" ns0:hAnsi="宋体" ns0:hint="eastAsia"/>
                <ns0:szCs ns0:val="21"/>
              </ns0:rPr>
              <ns0:t xml:space="preserve">国际申请　　　</ns0:t>
            </ns0:r>
            <ns0:r>
              <ns0:rPr>
                <ns0:rFonts ns0:ascii="宋体" ns0:hAnsi="宋体" ns0:hint="eastAsia"/>
                <ns0:szCs ns0:val="21"/>
              </ns0:rPr>
              <ns0:fldChar ns0:fldCharType="begin">
                <ns0:ffData>
                  <ns0:name ns0:val="Check1"/>
                  <ns0:enabled/>
                  <ns0:calcOnExit ns0:val="0"/>
                  <ns0:checkBox>
                    <ns0:sizeAuto/>
                    <ns0:default ns0:val="0"/>
                  </ns0:checkBox>
                </ns0:ffData>
              </ns0:fldChar>
            </ns0:r>
            <ns0:r>
              <ns0:rPr>
                <ns0:rFonts ns0:ascii="宋体" ns0:hAnsi="宋体" ns0:hint="eastAsia"/>
                <ns0:szCs ns0:val="21"/>
              </ns0:rPr>
              <ns0:instrText xml:space="preserve"> FORMCHECKBOX </ns0:instrText>
            </ns0:r>
            <ns0:r>
              <ns0:rPr>
                <ns0:rFonts ns0:ascii="宋体" ns0:hAnsi="宋体"/>
                <ns0:szCs ns0:val="21"/>
              </ns0:rPr>
            </ns0:r>
            <ns0:r>
              <ns0:rPr>
                <ns0:rFonts ns0:ascii="宋体" ns0:hAnsi="宋体"/>
                <ns0:szCs ns0:val="21"/>
              </ns0:rPr>
              <ns0:fldChar ns0:fldCharType="separate"/>
            </ns0:r>
            <ns0:r>
              <ns0:rPr>
                <ns0:rFonts ns0:ascii="宋体" ns0:hAnsi="宋体" ns0:hint="eastAsia"/>
                <ns0:szCs ns0:val="21"/>
              </ns0:rPr>
              <ns0:fldChar ns0:fldCharType="end"/>
            </ns0:r>
            <ns0:r>
              <ns0:rPr>
                <ns0:rFonts ns0:ascii="宋体" ns0:hAnsi="宋体" ns0:hint="eastAsia"/>
                <ns0:szCs ns0:val="21"/>
              </ns0:rPr>
              <ns0:t>PCT</ns0:t>
            </ns0:r>
            <ns0:r>
              <ns0:rPr>
                <ns0:rFonts ns0:ascii="宋体" ns0:hAnsi="宋体" ns0:hint="eastAsia"/>
                <ns0:szCs ns0:val="21"/>
              </ns0:rPr>
              <ns0:t xml:space="preserve">国际初审　</ns0:t>
            </ns0:r>
          </ns0:p>
        </ns0:tc>
      </ns0:tr>
      <ns0:tr ns0:rsidR="00000000" ns2:paraId="2A752D9F" ns2:textId="77777777">
        <ns0:trPr>
          <ns0:gridAfter ns0:val="1"/>
          <ns0:wAfter ns0:w="218" ns0:type="dxa"/>
          <ns0:cantSplit/>
          <ns0:trHeight ns0:val="455"/>
          <ns0:jc ns0:val="center"/>
        </ns0:trPr>
        <ns0:tc>
          <ns0:tcPr>
            <ns0:tcW ns0:w="1939" ns0:type="dxa"/>
            <ns0:gridSpan ns0:val="2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  <ns0:hideMark/>
          </ns0:tcPr>
          <ns0:p ns2:paraId="499DF11B" ns2:textId="77777777" ns0:rsidR="00C82581" ns0:rsidRDefault="00C82581">
            <ns0:pPr>
              <ns0:spacing ns0:line="360" ns0:lineRule="auto"/>
              <ns0:jc ns0:val="center"/>
              <ns0:rPr>
                <ns0:szCs ns0:val="21"/>
              </ns0:rPr>
            </ns0:pPr>
            <ns0:r>
              <ns0:rPr>
                <ns0:rFonts ns0:hint="eastAsia"/>
                <ns0:szCs ns0:val="21"/>
              </ns0:rPr>
              <ns0:t>技术联系人</ns0:t>
            </ns0:r>
          </ns0:p>
        </ns0:tc>
        <ns0:tc>
          <ns0:tcPr>
            <ns0:tcW ns0:w="6637" ns0:type="dxa"/>
            <ns0:gridSpan ns0:val="2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4B377AF7" ns2:textId="77777777" ns0:rsidR="00C82581" ns0:rsidRDefault="00C82581">
            <ns0:pPr>
              <ns0:spacing ns0:line="360" ns0:lineRule="auto"/>
              <ns0:rPr>
                <ns0:szCs ns0:val="21"/>
              </ns0:rPr>
            </ns0:pPr>
          </ns0:p>
        </ns0:tc>
      </ns0:tr>
      <ns0:tr ns0:rsidR="00000000" ns2:paraId="6F371441" ns2:textId="77777777">
        <ns0:trPr>
          <ns0:gridAfter ns0:val="1"/>
          <ns0:wAfter ns0:w="218" ns0:type="dxa"/>
          <ns0:cantSplit/>
          <ns0:trHeight ns0:val="455"/>
          <ns0:jc ns0:val="center"/>
        </ns0:trPr>
        <ns0:tc>
          <ns0:tcPr>
            <ns0:tcW ns0:w="1939" ns0:type="dxa"/>
            <ns0:gridSpan ns0:val="2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  <ns0:hideMark/>
          </ns0:tcPr>
          <ns0:p ns2:paraId="6C640912" ns2:textId="77777777" ns0:rsidR="00C82581" ns0:rsidRDefault="00C82581">
            <ns0:pPr>
              <ns0:spacing ns0:line="360" ns0:lineRule="auto"/>
              <ns0:jc ns0:val="center"/>
              <ns0:rPr>
                <ns0:szCs ns0:val="21"/>
              </ns0:rPr>
            </ns0:pPr>
            <ns0:r>
              <ns0:rPr>
                <ns0:rFonts ns0:hint="eastAsia"/>
                <ns0:szCs ns0:val="21"/>
              </ns0:rPr>
              <ns0:t>电话</ns0:t>
            </ns0:r>
          </ns0:p>
        </ns0:tc>
        <ns0:tc>
          <ns0:tcPr>
            <ns0:tcW ns0:w="6637" ns0:type="dxa"/>
            <ns0:gridSpan ns0:val="2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54BCEF59" ns2:textId="77777777" ns0:rsidR="00C82581" ns0:rsidRDefault="00C82581">
            <ns0:pPr>
              <ns0:spacing ns0:line="360" ns0:lineRule="auto"/>
              <ns0:rPr>
                <ns0:szCs ns0:val="21"/>
              </ns0:rPr>
            </ns0:pPr>
          </ns0:p>
        </ns0:tc>
      </ns0:tr>
      <ns0:tr ns0:rsidR="00000000" ns2:paraId="19FBD96F" ns2:textId="77777777">
        <ns0:trPr>
          <ns0:gridAfter ns0:val="1"/>
          <ns0:wAfter ns0:w="218" ns0:type="dxa"/>
          <ns0:cantSplit/>
          <ns0:trHeight ns0:val="455"/>
          <ns0:jc ns0:val="center"/>
        </ns0:trPr>
        <ns0:tc>
          <ns0:tcPr>
            <ns0:tcW ns0:w="1939" ns0:type="dxa"/>
            <ns0:gridSpan ns0:val="2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  <ns0:hideMark/>
          </ns0:tcPr>
          <ns0:p ns2:paraId="2F10E32C" ns2:textId="77777777" ns0:rsidR="00C82581" ns0:rsidRDefault="00C82581">
            <ns0:pPr>
              <ns0:spacing ns0:line="360" ns0:lineRule="auto"/>
              <ns0:jc ns0:val="center"/>
              <ns0:rPr>
                <ns0:szCs ns0:val="21"/>
              </ns0:rPr>
            </ns0:pPr>
            <ns0:r>
              <ns0:rPr>
                <ns0:szCs ns0:val="21"/>
              </ns0:rPr>
              <ns0:t>E</ns0:t>
            </ns0:r>
            <ns0:r>
              <ns0:rPr>
                <ns0:rFonts ns0:hint="eastAsia"/>
                <ns0:szCs ns0:val="21"/>
              </ns0:rPr>
              <ns0:t>－</ns0:t>
            </ns0:r>
            <ns0:r>
              <ns0:rPr>
                <ns0:szCs ns0:val="21"/>
              </ns0:rPr>
              <ns0:t>mail</ns0:t>
            </ns0:r>
          </ns0:p>
        </ns0:tc>
        <ns0:tc>
          <ns0:tcPr>
            <ns0:tcW ns0:w="6637" ns0:type="dxa"/>
            <ns0:gridSpan ns0:val="2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35E7D5A5" ns2:textId="77777777" ns0:rsidR="00C82581" ns0:rsidRDefault="00C82581">
            <ns0:pPr>
              <ns0:spacing ns0:line="360" ns0:lineRule="auto"/>
              <ns0:rPr>
                <ns0:szCs ns0:val="21"/>
              </ns0:rPr>
            </ns0:pPr>
          </ns0:p>
        </ns0:tc>
      </ns0:tr>
      <ns0:tr ns0:rsidR="00000000" ns2:paraId="1C5EE980" ns2:textId="77777777">
        <ns0:trPr>
          <ns0:gridAfter ns0:val="1"/>
          <ns0:wAfter ns0:w="218" ns0:type="dxa"/>
          <ns0:cantSplit/>
          <ns0:trHeight ns0:val="455"/>
          <ns0:jc ns0:val="center"/>
        </ns0:trPr>
        <ns0:tc>
          <ns0:tcPr>
            <ns0:tcW ns0:w="1939" ns0:type="dxa"/>
            <ns0:gridSpan ns0:val="2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  <ns0:hideMark/>
          </ns0:tcPr>
          <ns0:p ns2:paraId="6DD13D88" ns2:textId="77777777" ns0:rsidR="00C82581" ns0:rsidRDefault="00C82581">
            <ns0:pPr>
              <ns0:spacing ns0:line="360" ns0:lineRule="auto"/>
              <ns0:jc ns0:val="center"/>
              <ns0:rPr>
                <ns0:szCs ns0:val="21"/>
              </ns0:rPr>
            </ns0:pPr>
            <ns0:r>
              <ns0:rPr>
                <ns0:rFonts ns0:hint="eastAsia"/>
                <ns0:szCs ns0:val="21"/>
              </ns0:rPr>
              <ns0:t>事务联系人</ns0:t>
            </ns0:r>
          </ns0:p>
        </ns0:tc>
        <ns0:tc>
          <ns0:tcPr>
            <ns0:tcW ns0:w="6637" ns0:type="dxa"/>
            <ns0:gridSpan ns0:val="2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0F326BD1" ns2:textId="77777777" ns0:rsidR="00C82581" ns0:rsidRDefault="00C82581">
            <ns0:pPr>
              <ns0:spacing ns0:line="360" ns0:lineRule="auto"/>
              <ns0:rPr>
                <ns0:szCs ns0:val="21"/>
              </ns0:rPr>
            </ns0:pPr>
          </ns0:p>
        </ns0:tc>
      </ns0:tr>
      <ns0:tr ns0:rsidR="00000000" ns2:paraId="7BA27766" ns2:textId="77777777">
        <ns0:trPr>
          <ns0:gridAfter ns0:val="1"/>
          <ns0:wAfter ns0:w="218" ns0:type="dxa"/>
          <ns0:cantSplit/>
          <ns0:trHeight ns0:val="455"/>
          <ns0:jc ns0:val="center"/>
        </ns0:trPr>
        <ns0:tc>
          <ns0:tcPr>
            <ns0:tcW ns0:w="1939" ns0:type="dxa"/>
            <ns0:gridSpan ns0:val="2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  <ns0:hideMark/>
          </ns0:tcPr>
          <ns0:p ns2:paraId="00308C4D" ns2:textId="77777777" ns0:rsidR="00C82581" ns0:rsidRDefault="00C82581">
            <ns0:pPr>
              <ns0:spacing ns0:line="360" ns0:lineRule="auto"/>
              <ns0:jc ns0:val="center"/>
              <ns0:rPr>
                <ns0:szCs ns0:val="21"/>
              </ns0:rPr>
            </ns0:pPr>
            <ns0:r>
              <ns0:rPr>
                <ns0:rFonts ns0:hint="eastAsia"/>
                <ns0:szCs ns0:val="21"/>
              </ns0:rPr>
              <ns0:t>电话</ns0:t>
            </ns0:r>
          </ns0:p>
        </ns0:tc>
        <ns0:tc>
          <ns0:tcPr>
            <ns0:tcW ns0:w="6637" ns0:type="dxa"/>
            <ns0:gridSpan ns0:val="2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61830D4F" ns2:textId="77777777" ns0:rsidR="00C82581" ns0:rsidRDefault="00C82581">
            <ns0:pPr>
              <ns0:spacing ns0:line="360" ns0:lineRule="auto"/>
              <ns0:rPr>
                <ns0:szCs ns0:val="21"/>
              </ns0:rPr>
            </ns0:pPr>
          </ns0:p>
        </ns0:tc>
      </ns0:tr>
      <ns0:tr ns0:rsidR="00000000" ns2:paraId="2E835BB0" ns2:textId="77777777">
        <ns0:trPr>
          <ns0:gridAfter ns0:val="1"/>
          <ns0:wAfter ns0:w="218" ns0:type="dxa"/>
          <ns0:cantSplit/>
          <ns0:trHeight ns0:val="455"/>
          <ns0:jc ns0:val="center"/>
        </ns0:trPr>
        <ns0:tc>
          <ns0:tcPr>
            <ns0:tcW ns0:w="1939" ns0:type="dxa"/>
            <ns0:gridSpan ns0:val="2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  <ns0:hideMark/>
          </ns0:tcPr>
          <ns0:p ns2:paraId="22CB7B45" ns2:textId="77777777" ns0:rsidR="00C82581" ns0:rsidRDefault="00C82581">
            <ns0:pPr>
              <ns0:spacing ns0:line="360" ns0:lineRule="auto"/>
              <ns0:jc ns0:val="center"/>
              <ns0:rPr>
                <ns0:szCs ns0:val="21"/>
              </ns0:rPr>
            </ns0:pPr>
            <ns0:r>
              <ns0:rPr>
                <ns0:rFonts ns0:hint="eastAsia"/>
                <ns0:szCs ns0:val="21"/>
              </ns0:rPr>
              <ns0:t>传真</ns0:t>
            </ns0:r>
          </ns0:p>
        </ns0:tc>
        <ns0:tc>
          <ns0:tcPr>
            <ns0:tcW ns0:w="6637" ns0:type="dxa"/>
            <ns0:gridSpan ns0:val="2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7344B93D" ns2:textId="77777777" ns0:rsidR="00C82581" ns0:rsidRDefault="00C82581">
            <ns0:pPr>
              <ns0:spacing ns0:line="360" ns0:lineRule="auto"/>
              <ns0:rPr>
                <ns0:szCs ns0:val="21"/>
              </ns0:rPr>
            </ns0:pPr>
          </ns0:p>
        </ns0:tc>
      </ns0:tr>
      <ns0:tr ns0:rsidR="00000000" ns2:paraId="23002C7D" ns2:textId="77777777">
        <ns0:trPr>
          <ns0:gridAfter ns0:val="1"/>
          <ns0:wAfter ns0:w="218" ns0:type="dxa"/>
          <ns0:cantSplit/>
          <ns0:trHeight ns0:val="455"/>
          <ns0:jc ns0:val="center"/>
        </ns0:trPr>
        <ns0:tc>
          <ns0:tcPr>
            <ns0:tcW ns0:w="1939" ns0:type="dxa"/>
            <ns0:gridSpan ns0:val="2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  <ns0:hideMark/>
          </ns0:tcPr>
          <ns0:p ns2:paraId="0061329A" ns2:textId="77777777" ns0:rsidR="00C82581" ns0:rsidRDefault="00C82581">
            <ns0:pPr>
              <ns0:spacing ns0:line="360" ns0:lineRule="auto"/>
              <ns0:jc ns0:val="center"/>
              <ns0:rPr>
                <ns0:szCs ns0:val="21"/>
              </ns0:rPr>
            </ns0:pPr>
            <ns0:r>
              <ns0:rPr>
                <ns0:szCs ns0:val="21"/>
              </ns0:rPr>
              <ns0:t>E</ns0:t>
            </ns0:r>
            <ns0:r>
              <ns0:rPr>
                <ns0:rFonts ns0:hint="eastAsia"/>
                <ns0:szCs ns0:val="21"/>
              </ns0:rPr>
              <ns0:t>－</ns0:t>
            </ns0:r>
            <ns0:r>
              <ns0:rPr>
                <ns0:szCs ns0:val="21"/>
              </ns0:rPr>
              <ns0:t>mail</ns0:t>
            </ns0:r>
          </ns0:p>
        </ns0:tc>
        <ns0:tc>
          <ns0:tcPr>
            <ns0:tcW ns0:w="6637" ns0:type="dxa"/>
            <ns0:gridSpan ns0:val="2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2BDEF23F" ns2:textId="77777777" ns0:rsidR="00C82581" ns0:rsidRDefault="00C82581">
            <ns0:pPr>
              <ns0:spacing ns0:line="360" ns0:lineRule="auto"/>
              <ns0:rPr>
                <ns0:szCs ns0:val="21"/>
              </ns0:rPr>
            </ns0:pPr>
          </ns0:p>
        </ns0:tc>
      </ns0:tr>
    </ns0:tbl>
    <ns0:p ns2:paraId="58B771DA" ns2:textId="77777777" ns0:rsidR="00C82581" ns0:rsidRDefault="00C82581">
      <ns0:pPr>
        <ns0:spacing ns0:line="460" ns0:lineRule="exact"/>
        <ns0:rPr>
          <ns0:rFonts ns0:ascii="宋体" ns0:hAnsi="宋体"/>
          <ns0:color ns0:val="FF0000"/>
          <ns0:sz ns0:val="18"/>
          <ns0:szCs ns0:val="18"/>
        </ns0:rPr>
      </ns0:pPr>
      <ns0:r>
        <ns0:rPr>
          <ns0:rFonts ns0:ascii="宋体" ns0:hAnsi="宋体" ns0:hint="eastAsia"/>
          <ns0:color ns0:val="FF0000"/>
          <ns0:sz ns0:val="18"/>
          <ns0:szCs ns0:val="18"/>
        </ns0:rPr>
        <ns0:t>注意事项：</ns0:t>
      </ns0:r>
    </ns0:p>
    <ns0:p ns2:paraId="1097AC1D" ns2:textId="77777777" ns0:rsidR="00C82581" ns0:rsidRDefault="00C82581">
      <ns0:pPr>
        <ns0:spacing ns0:line="460" ns0:lineRule="exact"/>
        <ns0:ind ns0:firstLineChars="200" ns0:firstLine="360"/>
        <ns0:rPr>
          <ns0:rFonts ns0:ascii="宋体" ns0:hAnsi="宋体" ns0:hint="eastAsia"/>
          <ns0:sz ns0:val="18"/>
          <ns0:szCs ns0:val="18"/>
        </ns0:rPr>
      </ns0:pPr>
      <ns0:r>
        <ns0:rPr>
          <ns0:rFonts ns0:ascii="宋体" ns0:hAnsi="宋体" ns0:hint="eastAsia"/>
          <ns0:sz ns0:val="18"/>
          <ns0:szCs ns0:val="18"/>
        </ns0:rPr>
        <ns0:t>1</ns0:t>
      </ns0:r>
      <ns0:r>
        <ns0:rPr>
          <ns0:rFonts ns0:ascii="宋体" ns0:hAnsi="宋体" ns0:hint="eastAsia"/>
          <ns0:sz ns0:val="18"/>
          <ns0:szCs ns0:val="18"/>
        </ns0:rPr>
        <ns0:t>、专利代</ns0:t>
      </ns0:r>
      <ns0:r>
        <ns0:rPr>
          <ns0:rFonts ns0:ascii="宋体" ns0:hAnsi="宋体" ns0:hint="eastAsia"/>
          <ns0:sz ns0:val="18"/>
          <ns0:szCs ns0:val="18"/>
        </ns0:rPr>
        <ns0:t>理人、专利局审查员均不是研发人员和技术专家，所以相关技术内容要尽量全面、详细、清楚；以有工科背景的非研发人员能读懂，且本领域技术人员可清楚理解并实现为准。</ns0:t>
      </ns0:r>
    </ns0:p>
    <ns0:p ns2:paraId="25B287F0" ns2:textId="77777777" ns0:rsidR="00C82581" ns0:rsidRDefault="00C82581">
      <ns0:pPr>
        <ns0:spacing ns0:line="460" ns0:lineRule="exact"/>
        <ns0:ind ns0:firstLineChars="200" ns0:firstLine="360"/>
        <ns0:rPr>
          <ns0:rFonts ns0:ascii="宋体" ns0:hAnsi="宋体" ns0:hint="eastAsia"/>
          <ns0:sz ns0:val="18"/>
          <ns0:szCs ns0:val="18"/>
        </ns0:rPr>
      </ns0:pPr>
      <ns0:r>
        <ns0:rPr>
          <ns0:rFonts ns0:ascii="宋体" ns0:hAnsi="宋体" ns0:hint="eastAsia"/>
          <ns0:sz ns0:val="18"/>
          <ns0:szCs ns0:val="18"/>
        </ns0:rPr>
        <ns0:t>2</ns0:t>
      </ns0:r>
      <ns0:r>
        <ns0:rPr>
          <ns0:rFonts ns0:ascii="宋体" ns0:hAnsi="宋体" ns0:hint="eastAsia"/>
          <ns0:sz ns0:val="18"/>
          <ns0:szCs ns0:val="18"/>
        </ns0:rPr>
        <ns0:t>、专利中保护的不是功能和效果，而是实现这些功能和效果的技术方案</ns0:t>
      </ns0:r>
      <ns0:r>
        <ns0:rPr>
          <ns0:rFonts ns0:ascii="宋体" ns0:hAnsi="宋体" ns0:hint="eastAsia"/>
          <ns0:sz ns0:val="18"/>
          <ns0:szCs ns0:val="18"/>
        </ns0:rPr>
        <ns0:t>(</ns0:t>
      </ns0:r>
      <ns0:r>
        <ns0:rPr>
          <ns0:rFonts ns0:ascii="宋体" ns0:hAnsi="宋体" ns0:hint="eastAsia"/>
          <ns0:sz ns0:val="18"/>
          <ns0:szCs ns0:val="18"/>
        </ns0:rPr>
        <ns0:t>改进手段</ns0:t>
      </ns0:r>
      <ns0:r>
        <ns0:rPr>
          <ns0:rFonts ns0:ascii="宋体" ns0:hAnsi="宋体" ns0:hint="eastAsia"/>
          <ns0:sz ns0:val="18"/>
          <ns0:szCs ns0:val="18"/>
        </ns0:rPr>
        <ns0:t>)</ns0:t>
      </ns0:r>
      <ns0:r>
        <ns0:rPr>
          <ns0:rFonts ns0:ascii="宋体" ns0:hAnsi="宋体" ns0:hint="eastAsia"/>
          <ns0:sz ns0:val="18"/>
          <ns0:szCs ns0:val="18"/>
        </ns0:rPr>
        <ns0:t>，所以需讲清楚技术方案。</ns0:t>
      </ns0:r>
    </ns0:p>
    <ns0:p ns2:paraId="4D15CCE4" ns2:textId="77777777" ns0:rsidR="00C82581" ns0:rsidRDefault="00C82581">
      <ns0:pPr>
        <ns0:spacing ns0:line="460" ns0:lineRule="exact"/>
        <ns0:ind ns0:firstLineChars="200" ns0:firstLine="360"/>
        <ns0:rPr>
          <ns0:rFonts ns0:ascii="宋体" ns0:hAnsi="宋体" ns0:hint="eastAsia"/>
          <ns0:sz ns0:val="18"/>
          <ns0:szCs ns0:val="18"/>
        </ns0:rPr>
      </ns0:pPr>
      <ns0:r>
        <ns0:rPr>
          <ns0:rFonts ns0:ascii="宋体" ns0:hAnsi="宋体" ns0:hint="eastAsia"/>
          <ns0:sz ns0:val="18"/>
          <ns0:szCs ns0:val="18"/>
        </ns0:rPr>
        <ns0:t>3</ns0:t>
      </ns0:r>
      <ns0:r>
        <ns0:rPr>
          <ns0:rFonts ns0:ascii="宋体" ns0:hAnsi="宋体" ns0:hint="eastAsia"/>
          <ns0:sz ns0:val="18"/>
          <ns0:szCs ns0:val="18"/>
        </ns0:rPr>
        <ns0:t>、全文中对同一部件、步骤等应使用统一的技术词汇，避免出现一种东西多种叫法。</ns0:t>
      </ns0:r>
    </ns0:p>
    <ns0:p ns2:paraId="58622456" ns2:textId="77777777" ns0:rsidR="00C82581" ns0:rsidRDefault="00C82581">
      <ns0:pPr>
        <ns0:spacing ns0:line="460" ns0:lineRule="exact"/>
        <ns0:ind ns0:firstLineChars="200" ns0:firstLine="360"/>
        <ns0:rPr>
          <ns0:rFonts ns0:ascii="宋体" ns0:hAnsi="宋体" ns0:hint="eastAsia"/>
          <ns0:sz ns0:val="18"/>
          <ns0:szCs ns0:val="18"/>
        </ns0:rPr>
      </ns0:pPr>
      <ns0:r>
        <ns0:rPr>
          <ns0:rFonts ns0:ascii="宋体" ns0:hAnsi="宋体" ns0:hint="eastAsia"/>
          <ns0:sz ns0:val="18"/>
          <ns0:szCs ns0:val="18"/>
        </ns0:rPr>
        <ns0:t>4</ns0:t>
      </ns0:r>
      <ns0:r>
        <ns0:rPr>
          <ns0:rFonts ns0:ascii="宋体" ns0:hAnsi="宋体" ns0:hint="eastAsia"/>
          <ns0:sz ns0:val="18"/>
          <ns0:szCs ns0:val="18"/>
        </ns0:rPr>
        <ns0:t>、英文缩写需有中文译文，避免使用英文单词。</ns0:t>
      </ns0:r>
    </ns0:p>
    <ns0:p ns2:paraId="4818EB75" ns2:textId="77777777" ns0:rsidR="00C82581" ns0:rsidRDefault="00C82581">
      <ns0:pPr>
        <ns0:spacing ns0:line="460" ns0:lineRule="exact"/>
        <ns0:ind ns0:firstLineChars="200" ns0:firstLine="360"/>
        <ns0:rPr>
          <ns0:rFonts ns0:ascii="宋体" ns0:hAnsi="宋体" ns0:hint="eastAsia"/>
          <ns0:sz ns0:val="18"/>
          <ns0:szCs ns0:val="18"/>
        </ns0:rPr>
      </ns0:pPr>
      <ns0:r>
        <ns0:rPr>
          <ns0:rFonts ns0:ascii="宋体" ns0:hAnsi="宋体" ns0:hint="eastAsia"/>
          <ns0:sz ns0:val="18"/>
          <ns0:szCs ns0:val="18"/>
        </ns0:rPr>
        <ns0:t>5</ns0:t>
      </ns0:r>
      <ns0:r>
        <ns0:rPr>
          <ns0:rFonts ns0:ascii="宋体" ns0:hAnsi="宋体" ns0:hint="eastAsia"/>
          <ns0:sz ns0:val="18"/>
          <ns0:szCs ns0:val="18"/>
        </ns0:rPr>
        <ns0:t>、如果有不清楚的地方，代理人会与发明人沟通或要求补充信息，敬请配合提供、及时补充。</ns0:t>
      </ns0:r>
    </ns0:p>
    <ns0:p ns2:paraId="7F0DB6C6" ns2:textId="77777777" ns0:rsidR="00C82581" ns0:rsidRDefault="00C82581">
      <ns0:pPr>
        <ns0:widowControl/>
        <ns0:jc ns0:val="left"/>
        <ns0:rPr>
          <ns0:rFonts ns0:ascii="宋体" ns0:hAnsi="宋体"/>
          <ns0:sz ns0:val="18"/>
          <ns0:szCs ns0:val="18"/>
        </ns0:rPr>
        <ns0:sectPr ns0:rsidR="00000000">
          <ns0:headerReference ns0:type="default" ns3:id="rId8"/>
          <ns0:footerReference ns0:type="even" ns3:id="rId9"/>
          <ns0:footerReference ns0:type="default" ns3:id="rId10"/>
          <ns0:pgSz ns0:w="11906" ns0:h="16838"/>
          <ns0:pgMar ns0:top="907" ns0:right="1418" ns0:bottom="1077" ns0:left="1418" ns0:header="851" ns0:footer="992" ns0:gutter="0"/>
          <ns0:cols ns0:space="425"/>
          <ns0:docGrid ns0:type="lines" ns0:linePitch="312"/>
        </ns0:sectPr>
      </ns0:pPr>
    </ns0:p>
    <ns0:p ns2:paraId="4C29D0E0" ns2:textId="77777777" ns0:rsidR="00C82581" ns0:rsidRDefault="00C82581">
      <ns0:pPr>
        <ns0:spacing ns0:line="460" ns0:lineRule="exact"/>
        <ns0:ind ns0:firstLineChars="200" ns0:firstLine="480"/>
        <ns0:rPr>
          <ns0:rFonts ns0:hint="eastAsia"/>
        </ns0:rPr>
      </ns0:pPr>
      <ns0:r>
        <ns0:rPr>
          <ns0:rFonts ns0:ascii="宋体" ns0:hAnsi="宋体" ns0:hint="eastAsia"/>
          <ns0:sz ns0:val="24"/>
          <ns0:szCs ns0:val="24"/>
        </ns0:rPr>
        <ns0:lastRenderedPageBreak/>
        <ns0:t xml:space="preserve">name: dev-manual description: ResearchAdmin </ns0:t>
      </ns0:r>
      <ns0:r>
        <ns0:rPr>
          <ns0:rFonts ns0:ascii="宋体" ns0:hAnsi="宋体" ns0:hint="eastAsia"/>
          <ns0:sz ns0:val="24"/>
          <ns0:szCs ns0:val="24"/>
        </ns0:rPr>
        <ns0:t>开发手册——涵盖编程环境配置、数据库配置、项目启动与架构概览。适用于新成员入职、环境搭建、配置调优等场景。</ns0:t>
      </ns0:r>
    </ns0:p>
    <ns0:p ns2:paraId="7B3F0075" ns2:textId="77777777" ns0:rsidR="00C82581" ns0:rsidRDefault="00C82581">
      <ns0:pPr>
        <ns0:pStyle ns0:val="1"/>
        <ns0:spacing ns0:line="460" ns0:lineRule="exact"/>
        <ns0:outlineLvl ns0:val="0"/>
      </ns0:pPr>
      <ns0:r>
        <ns0:rPr>
          <ns0:rFonts ns0:ascii="宋体" ns0:hAnsi="宋体" ns0:hint="eastAsia"/>
          <ns0:b/>
          <ns0:bCs/>
          <ns0:sz ns0:val="28"/>
        </ns0:rPr>
        <ns0:t>1</ns0:t>
      </ns0:r>
      <ns0:r>
        <ns0:rPr>
          <ns0:rFonts ns0:ascii="宋体" ns0:hAnsi="宋体" ns0:hint="eastAsia"/>
          <ns0:b/>
          <ns0:bCs/>
          <ns0:sz ns0:val="28"/>
        </ns0:rPr>
        <ns0:t>、</ns0:t>
      </ns0:r>
      <ns0:r>
        <ns0:rPr>
          <ns0:rFonts ns0:ascii="宋体" ns0:hAnsi="宋体" ns0:hint="eastAsia"/>
          <ns0:b/>
          <ns0:bCs/>
          <ns0:sz ns0:val="28"/>
        </ns0:rPr>
        <ns0:t xml:space="preserve">ResearchAdmin </ns0:t>
      </ns0:r>
      <ns0:r>
        <ns0:rPr>
          <ns0:rFonts ns0:ascii="宋体" ns0:hAnsi="宋体" ns0:hint="eastAsia"/>
          <ns0:b/>
          <ns0:bCs/>
          <ns0:sz ns0:val="28"/>
        </ns0:rPr>
        <ns0:t>开发手册</ns0:t>
      </ns0:r>
    </ns0:p>
    <ns0:p ns2:paraId="3B01759A" ns2:textId="77777777" ns0:rsidR="00C82581" ns0:rsidRDefault="00C82581">
      <ns0:pPr>
        <ns0:pStyle ns0:val="2"/>
        <ns0:spacing ns0:line="460" ns0:lineRule="exact"/>
        <ns0:outlineLvl ns0:val="1"/>
      </ns0:pPr>
      <ns0:r>
        <ns0:rPr>
          <ns0:rFonts ns0:ascii="宋体" ns0:hAnsi="宋体" ns0:hint="eastAsia"/>
          <ns0:b/>
          <ns0:bCs/>
          <ns0:sz ns0:val="28"/>
        </ns0:rPr>
        <ns0:t xml:space="preserve">1.1 </ns0:t>
      </ns0:r>
      <ns0:r>
        <ns0:rPr>
          <ns0:rFonts ns0:ascii="宋体" ns0:hAnsi="宋体" ns0:hint="eastAsia"/>
          <ns0:b/>
          <ns0:bCs/>
          <ns0:sz ns0:val="28"/>
        </ns0:rPr>
        <ns0:t>编程环境配置</ns0:t>
      </ns0:r>
    </ns0:p>
    <ns0:p ns2:paraId="42095A67" ns2:textId="77777777" ns0:rsidR="00C82581" ns0:rsidRDefault="00C82581">
      <ns0:pPr>
        <ns0:spacing ns0:line="460" ns0:lineRule="exact"/>
        <ns0:outlineLvl ns0:val="2"/>
      </ns0:pPr>
      <ns0:r>
        <ns0:rPr>
          <ns0:rFonts ns0:ascii="宋体" ns0:hAnsi="宋体" ns0:hint="eastAsia"/>
          <ns0:b/>
          <ns0:bCs/>
          <ns0:sz ns0:val="28"/>
        </ns0:rPr>
        <ns0:t xml:space="preserve">1.1.1 </ns0:t>
      </ns0:r>
      <ns0:r>
        <ns0:rPr>
          <ns0:rFonts ns0:ascii="宋体" ns0:hAnsi="宋体" ns0:hint="eastAsia"/>
          <ns0:b/>
          <ns0:bCs/>
          <ns0:sz ns0:val="28"/>
        </ns0:rPr>
        <ns0:t>必需环境</ns0:t>
      </ns0:r>
    </ns0:p>
    <ns0:tbl>
      <ns0:tblPr>
        <ns0:tblStyle ns0:val="aff"/>
        <ns0:tblW ns0:w="5000" ns0:type="pct"/>
        <ns0:tblInd ns0:w="0" ns0:type="dxa"/>
        <ns0:tblLook ns0:val="04A0" ns0:firstRow="1" ns0:lastRow="0" ns0:firstColumn="1" ns0:lastColumn="0" ns0:noHBand="0" ns0:noVBand="1"/>
      </ns0:tblPr>
      <ns0:tblGrid>
        <ns0:gridCol ns0:w="3016"/>
        <ns0:gridCol ns0:w="3017"/>
        <ns0:gridCol ns0:w="3017"/>
      </ns0:tblGrid>
      <ns0:tr ns0:rsidR="00000000" ns2:paraId="6058AB4C" ns2:textId="77777777">
        <ns0:tc>
          <ns0:tcPr>
            <ns0:tcW ns0:w="1650" ns0:type="pct"/>
            <ns0:tcBorders>
              <ns0:top ns0:val="single" ns0:sz="8" ns0:space="0" ns0:color="auto"/>
              <ns0:left ns0:val="single" ns0:sz="8" ns0:space="0" ns0:color="auto"/>
              <ns0:bottom ns0:val="single" ns0:sz="8" ns0:space="0" ns0:color="auto"/>
              <ns0:right ns0:val="single" ns0:sz="8" ns0:space="0" ns0:color="auto"/>
            </ns0:tcBorders>
            <ns0:shd ns0:val="clear" ns0:color="auto" ns0:fill="F2F2F2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hideMark/>
          </ns0:tcPr>
          <ns0:p ns2:paraId="7BDE09DD" ns2:textId="77777777" ns0:rsidR="00C82581" ns0:rsidRDefault="00C82581">
            <ns0:pPr>
              <ns0:spacing ns0:line="460" ns0:lineRule="exact"/>
              <ns0:jc ns0:val="left"/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工具</ns0:t>
            </ns0:r>
          </ns0:p>
        </ns0:tc>
        <ns0:tc>
          <ns0:tcPr>
            <ns0:tcW ns0:w="1650" ns0:type="pct"/>
            <ns0:tcBorders>
              <ns0:top ns0:val="single" ns0:sz="8" ns0:space="0" ns0:color="auto"/>
              <ns0:left ns0:val="single" ns0:sz="8" ns0:space="0" ns0:color="auto"/>
              <ns0:bottom ns0:val="single" ns0:sz="8" ns0:space="0" ns0:color="auto"/>
              <ns0:right ns0:val="single" ns0:sz="8" ns0:space="0" ns0:color="auto"/>
            </ns0:tcBorders>
            <ns0:shd ns0:val="clear" ns0:color="auto" ns0:fill="F2F2F2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hideMark/>
          </ns0:tcPr>
          <ns0:p ns2:paraId="102D6B6F" ns2:textId="77777777" ns0:rsidR="00C82581" ns0:rsidRDefault="00C82581">
            <ns0:pPr>
              <ns0:spacing ns0:line="460" ns0:lineRule="exact"/>
              <ns0:jc ns0:val="left"/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最低版本</ns0:t>
            </ns0:r>
          </ns0:p>
        </ns0:tc>
        <ns0:tc>
          <ns0:tcPr>
            <ns0:tcW ns0:w="1650" ns0:type="pct"/>
            <ns0:tcBorders>
              <ns0:top ns0:val="single" ns0:sz="8" ns0:space="0" ns0:color="auto"/>
              <ns0:left ns0:val="single" ns0:sz="8" ns0:space="0" ns0:color="auto"/>
              <ns0:bottom ns0:val="single" ns0:sz="8" ns0:space="0" ns0:color="auto"/>
              <ns0:right ns0:val="single" ns0:sz="8" ns0:space="0" ns0:color="auto"/>
            </ns0:tcBorders>
            <ns0:shd ns0:val="clear" ns0:color="auto" ns0:fill="F2F2F2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hideMark/>
          </ns0:tcPr>
          <ns0:p ns2:paraId="397F3673" ns2:textId="77777777" ns0:rsidR="00C82581" ns0:rsidRDefault="00C82581">
            <ns0:pPr>
              <ns0:spacing ns0:line="460" ns0:lineRule="exact"/>
              <ns0:jc ns0:val="left"/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说明</ns0:t>
            </ns0:r>
          </ns0:p>
        </ns0:tc>
      </ns0:tr>
      <ns0:tr ns0:rsidR="00000000" ns2:paraId="2C0622BC" ns2:textId="77777777">
        <ns0:tc>
          <ns0:tcPr>
            <ns0:tcW ns0:w="1650" ns0:type="pct"/>
            <ns0:tcBorders>
              <ns0:top ns0:val="nil"/>
              <ns0:left ns0:val="single" ns0:sz="8" ns0:space="0" ns0:color="auto"/>
              <ns0:bottom ns0:val="single" ns0:sz="8" ns0:space="0" ns0:color="auto"/>
              <ns0:right ns0:val="single" ns0:sz="8" ns0:space="0" ns0:color="auto"/>
            </ns0:tcBorders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hideMark/>
          </ns0:tcPr>
          <ns0:p ns2:paraId="44B0746D" ns2:textId="77777777" ns0:rsidR="00C82581" ns0:rsidRDefault="00C82581">
            <ns0:pPr>
              <ns0:spacing ns0:line="460" ns0:lineRule="exact"/>
              <ns0:jc ns0:val="left"/>
            </ns0:pPr>
            <ns0:r>
              <ns0:rPr>
                <ns0:rFonts ns0:ascii="宋体" ns0:hAnsi="宋体" ns0:hint="eastAsia"/>
                <ns0:sz ns0:val="24"/>
                <ns0:szCs ns0:val="24"/>
              </ns0:rPr>
              <ns0:t>Go</ns0:t>
            </ns0:r>
          </ns0:p>
        </ns0:tc>
        <ns0:tc>
          <ns0:tcPr>
            <ns0:tcW ns0:w="1650" ns0:type="pct"/>
            <ns0:tcBorders>
              <ns0:top ns0:val="nil"/>
              <ns0:left ns0:val="single" ns0:sz="8" ns0:space="0" ns0:color="auto"/>
              <ns0:bottom ns0:val="single" ns0:sz="8" ns0:space="0" ns0:color="auto"/>
              <ns0:right ns0:val="single" ns0:sz="8" ns0:space="0" ns0:color="auto"/>
            </ns0:tcBorders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hideMark/>
          </ns0:tcPr>
          <ns0:p ns2:paraId="406F5011" ns2:textId="77777777" ns0:rsidR="00C82581" ns0:rsidRDefault="00C82581">
            <ns0:pPr>
              <ns0:spacing ns0:line="460" ns0:lineRule="exact"/>
              <ns0:jc ns0:val="left"/>
            </ns0:pPr>
            <ns0:r>
              <ns0:rPr>
                <ns0:rFonts ns0:ascii="宋体" ns0:hAnsi="宋体" ns0:hint="eastAsia"/>
                <ns0:sz ns0:val="24"/>
                <ns0:szCs ns0:val="24"/>
              </ns0:rPr>
              <ns0:t>1.20+</ns0:t>
            </ns0:r>
          </ns0:p>
        </ns0:tc>
        <ns0:tc>
          <ns0:tcPr>
            <ns0:tcW ns0:w="1650" ns0:type="pct"/>
            <ns0:tcBorders>
              <ns0:top ns0:val="nil"/>
              <ns0:left ns0:val="single" ns0:sz="8" ns0:space="0" ns0:color="auto"/>
              <ns0:bottom ns0:val="single" ns0:sz="8" ns0:space="0" ns0:color="auto"/>
              <ns0:right ns0:val="single" ns0:sz="8" ns0:space="0" ns0:color="auto"/>
            </ns0:tcBorders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hideMark/>
          </ns0:tcPr>
          <ns0:p ns2:paraId="095F672F" ns2:textId="77777777" ns0:rsidR="00C82581" ns0:rsidRDefault="00C82581">
            <ns0:pPr>
              <ns0:spacing ns0:line="460" ns0:lineRule="exact"/>
              <ns0:jc ns0:val="left"/>
            </ns0:pPr>
            <ns0:r>
              <ns0:rPr>
                <ns0:rFonts ns0:ascii="宋体" ns0:hAnsi="宋体" ns0:hint="eastAsia"/>
                <ns0:sz ns0:val="24"/>
                <ns0:szCs ns0:val="24"/>
              </ns0:rPr>
              <ns0:t>后端</ns0:t>
            </ns0:r>
            <ns0:r>
              <ns0:rPr>
                <ns0:rFonts ns0:ascii="宋体" ns0:hAnsi="宋体" ns0:hint="eastAsia"/>
                <ns0:sz ns0:val="24"/>
                <ns0:szCs ns0:val="24"/>
              </ns0:rPr>
              <ns0:t xml:space="preserve"> </ns0:t>
            </ns0:r>
            <ns0:r>
              <ns0:rPr>
                <ns0:rFonts ns0:ascii="宋体" ns0:hAnsi="宋体" ns0:hint="eastAsia"/>
                <ns0:sz ns0:val="24"/>
                <ns0:szCs ns0:val="24"/>
              </ns0:rPr>
              <ns0:t>REST API</ns0:t>
            </ns0:r>
            <ns0:r>
              <ns0:rPr>
                <ns0:rFonts ns0:ascii="宋体" ns0:hAnsi="宋体" ns0:hint="eastAsia"/>
                <ns0:sz ns0:val="24"/>
                <ns0:szCs ns0:val="24"/>
              </ns0:rPr>
              <ns0:t>，入口</ns0:t>
            </ns0:r>
            <ns0:r>
              <ns0:rPr>
                <ns0:rFonts ns0:ascii="宋体" ns0:hAnsi="宋体" ns0:hint="eastAsia"/>
                <ns0:sz ns0:val="24"/>
                <ns0:szCs ns0:val="24"/>
              </ns0:rPr>
              <ns0:t xml:space="preserve"> backend/main.go</ns0:t>
            </ns0:r>
          </ns0:p>
        </ns0:tc>
      </ns0:tr>
      <ns0:tr ns0:rsidR="00000000" ns2:paraId="61077E3A" ns2:textId="77777777">
        <ns0:tc>
          <ns0:tcPr>
            <ns0:tcW ns0:w="1650" ns0:type="pct"/>
            <ns0:tcBorders>
              <ns0:top ns0:val="nil"/>
              <ns0:left ns0:val="single" ns0:sz="8" ns0:space="0" ns0:color="auto"/>
              <ns0:bottom ns0:val="single" ns0:sz="8" ns0:space="0" ns0:color="auto"/>
              <ns0:right ns0:val="single" ns0:sz="8" ns0:space="0" ns0:color="auto"/>
            </ns0:tcBorders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hideMark/>
          </ns0:tcPr>
          <ns0:p ns2:paraId="026F43AB" ns2:textId="77777777" ns0:rsidR="00C82581" ns0:rsidRDefault="00C82581">
            <ns0:pPr>
              <ns0:spacing ns0:line="460" ns0:lineRule="exact"/>
              <ns0:jc ns0:val="left"/>
            </ns0:pPr>
            <ns0:r>
              <ns0:rPr>
                <ns0:rFonts ns0:ascii="宋体" ns0:hAnsi="宋体" ns0:hint="eastAsia"/>
                <ns0:sz ns0:val="24"/>
                <ns0:szCs ns0:val="24"/>
              </ns0:rPr>
              <ns0:t>Node.js</ns0:t>
            </ns0:r>
          </ns0:p>
        </ns0:tc>
        <ns0:tc>
          <ns0:tcPr>
            <ns0:tcW ns0:w="1650" ns0:type="pct"/>
            <ns0:tcBorders>
              <ns0:top ns0:val="nil"/>
              <ns0:left ns0:val="single" ns0:sz="8" ns0:space="0" ns0:color="auto"/>
              <ns0:bottom ns0:val="single" ns0:sz="8" ns0:space="0" ns0:color="auto"/>
              <ns0:right ns0:val="single" ns0:sz="8" ns0:space="0" ns0:color="auto"/>
            </ns0:tcBorders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hideMark/>
          </ns0:tcPr>
          <ns0:p ns2:paraId="0183A189" ns2:textId="77777777" ns0:rsidR="00C82581" ns0:rsidRDefault="00C82581">
            <ns0:pPr>
              <ns0:spacing ns0:line="460" ns0:lineRule="exact"/>
              <ns0:jc ns0:val="left"/>
            </ns0:pPr>
            <ns0:r>
              <ns0:rPr>
                <ns0:rFonts ns0:ascii="宋体" ns0:hAnsi="宋体" ns0:hint="eastAsia"/>
                <ns0:sz ns0:val="24"/>
                <ns0:szCs ns0:val="24"/>
              </ns0:rPr>
              <ns0:t>16+</ns0:t>
            </ns0:r>
          </ns0:p>
        </ns0:tc>
        <ns0:tc>
          <ns0:tcPr>
            <ns0:tcW ns0:w="1650" ns0:type="pct"/>
            <ns0:tcBorders>
              <ns0:top ns0:val="nil"/>
              <ns0:left ns0:val="single" ns0:sz="8" ns0:space="0" ns0:color="auto"/>
              <ns0:bottom ns0:val="single" ns0:sz="8" ns0:space="0" ns0:color="auto"/>
              <ns0:right ns0:val="single" ns0:sz="8" ns0:space="0" ns0:color="auto"/>
            </ns0:tcBorders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hideMark/>
          </ns0:tcPr>
          <ns0:p ns2:paraId="31D8B0E8" ns2:textId="77777777" ns0:rsidR="00C82581" ns0:rsidRDefault="00C82581">
            <ns0:pPr>
              <ns0:spacing ns0:line="460" ns0:lineRule="exact"/>
              <ns0:jc ns0:val="left"/>
            </ns0:pPr>
            <ns0:r>
              <ns0:rPr>
                <ns0:rFonts ns0:ascii="宋体" ns0:hAnsi="宋体" ns0:hint="eastAsia"/>
                <ns0:sz ns0:val="24"/>
                <ns0:szCs ns0:val="24"/>
              </ns0:rPr>
              <ns0:t>前端</ns0:t>
            </ns0:r>
            <ns0:r>
              <ns0:rPr>
                <ns0:rFonts ns0:ascii="宋体" ns0:hAnsi="宋体" ns0:hint="eastAsia"/>
                <ns0:sz ns0:val="24"/>
                <ns0:szCs ns0:val="24"/>
              </ns0:rPr>
              <ns0:t xml:space="preserve"> Vite + </ns0:t>
            </ns0:r>
            <ns0:r>
              <ns0:rPr>
                <ns0:rFonts ns0:ascii="宋体" ns0:hAnsi="宋体" ns0:hint="eastAsia"/>
                <ns0:sz ns0:val="24"/>
                <ns0:szCs ns0:val="24"/>
              </ns0:rPr>
              <ns0:t>协同服务</ns0:t>
            </ns0:r>
            <ns0:r>
              <ns0:rPr>
                <ns0:rFonts ns0:ascii="宋体" ns0:hAnsi="宋体" ns0:hint="eastAsia"/>
                <ns0:sz ns0:val="24"/>
                <ns0:szCs ns0:val="24"/>
              </ns0:rPr>
              <ns0:t xml:space="preserve"> WebSocket</ns0:t>
            </ns0:r>
          </ns0:p>
        </ns0:tc>
      </ns0:tr>
      <ns0:tr ns0:rsidR="00000000" ns2:paraId="33B4361A" ns2:textId="77777777">
        <ns0:tc>
          <ns0:tcPr>
            <ns0:tcW ns0:w="1650" ns0:type="pct"/>
            <ns0:tcBorders>
              <ns0:top ns0:val="nil"/>
              <ns0:left ns0:val="single" ns0:sz="8" ns0:space="0" ns0:color="auto"/>
              <ns0:bottom ns0:val="single" ns0:sz="8" ns0:space="0" ns0:color="auto"/>
              <ns0:right ns0:val="single" ns0:sz="8" ns0:space="0" ns0:color="auto"/>
            </ns0:tcBorders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hideMark/>
          </ns0:tcPr>
          <ns0:p ns2:paraId="77826ED7" ns2:textId="77777777" ns0:rsidR="00C82581" ns0:rsidRDefault="00C82581">
            <ns0:pPr>
              <ns0:spacing ns0:line="460" ns0:lineRule="exact"/>
              <ns0:jc ns0:val="left"/>
            </ns0:pPr>
            <ns0:r>
              <ns0:rPr>
                <ns0:rFonts ns0:ascii="宋体" ns0:hAnsi="宋体" ns0:hint="eastAsia"/>
                <ns0:sz ns0:val="24"/>
                <ns0:szCs ns0:val="24"/>
              </ns0:rPr>
              <ns0:t>pnpm</ns0:t>
            </ns0:r>
          </ns0:p>
        </ns0:tc>
        <ns0:tc>
          <ns0:tcPr>
            <ns0:tcW ns0:w="1650" ns0:type="pct"/>
            <ns0:tcBorders>
              <ns0:top ns0:val="nil"/>
              <ns0:left ns0:val="single" ns0:sz="8" ns0:space="0" ns0:color="auto"/>
              <ns0:bottom ns0:val="single" ns0:sz="8" ns0:space="0" ns0:color="auto"/>
              <ns0:right ns0:val="single" ns0:sz="8" ns0:space="0" ns0:color="auto"/>
            </ns0:tcBorders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hideMark/>
          </ns0:tcPr>
          <ns0:p ns2:paraId="61E328B0" ns2:textId="77777777" ns0:rsidR="00C82581" ns0:rsidRDefault="00C82581">
            <ns0:pPr>
              <ns0:spacing ns0:line="460" ns0:lineRule="exact"/>
              <ns0:jc ns0:val="left"/>
            </ns0:pPr>
            <ns0:r>
              <ns0:rPr>
                <ns0:rFonts ns0:ascii="宋体" ns0:hAnsi="宋体" ns0:hint="eastAsia"/>
                <ns0:sz ns0:val="24"/>
                <ns0:szCs ns0:val="24"/>
              </ns0:rPr>
              <ns0:t>最新版</ns0:t>
            </ns0:r>
          </ns0:p>
        </ns0:tc>
        <ns0:tc>
          <ns0:tcPr>
            <ns0:tcW ns0:w="1650" ns0:type="pct"/>
            <ns0:tcBorders>
              <ns0:top ns0:val="nil"/>
              <ns0:left ns0:val="single" ns0:sz="8" ns0:space="0" ns0:color="auto"/>
              <ns0:bottom ns0:val="single" ns0:sz="8" ns0:space="0" ns0:color="auto"/>
              <ns0:right ns0:val="single" ns0:sz="8" ns0:space="0" ns0:color="auto"/>
            </ns0:tcBorders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hideMark/>
          </ns0:tcPr>
          <ns0:p ns2:paraId="629CC812" ns2:textId="77777777" ns0:rsidR="00C82581" ns0:rsidRDefault="00C82581">
            <ns0:pPr>
              <ns0:spacing ns0:line="460" ns0:lineRule="exact"/>
              <ns0:jc ns0:val="left"/>
            </ns0:pPr>
            <ns0:r>
              <ns0:rPr>
                <ns0:rFonts ns0:ascii="宋体" ns0:hAnsi="宋体" ns0:hint="eastAsia"/>
                <ns0:sz ns0:val="24"/>
                <ns0:szCs ns0:val="24"/>
              </ns0:rPr>
              <ns0:t>前端包管理器，</ns0:t>
            </ns0:r>
            <ns0:r>
              <ns0:rPr>
                <ns0:rFonts ns0:ascii="宋体" ns0:hAnsi="宋体" ns0:hint="eastAsia"/>
                <ns0:sz ns0:val="24"/>
                <ns0:szCs ns0:val="24"/>
              </ns0:rPr>
              <ns0:t xml:space="preserve">npm install -g pnpm </ns0:t>
            </ns0:r>
            <ns0:r>
              <ns0:rPr>
                <ns0:rFonts ns0:ascii="宋体" ns0:hAnsi="宋体" ns0:hint="eastAsia"/>
                <ns0:sz ns0:val="24"/>
                <ns0:szCs ns0:val="24"/>
              </ns0:rPr>
              <ns0:t>安装</ns0:t>
            </ns0:r>
          </ns0:p>
        </ns0:tc>
      </ns0:tr>
      <ns0:tr ns0:rsidR="00000000" ns2:paraId="44997260" ns2:textId="77777777">
        <ns0:tc>
          <ns0:tcPr>
            <ns0:tcW ns0:w="1650" ns0:type="pct"/>
            <ns0:tcBorders>
              <ns0:top ns0:val="nil"/>
              <ns0:left ns0:val="single" ns0:sz="8" ns0:space="0" ns0:color="auto"/>
              <ns0:bottom ns0:val="single" ns0:sz="8" ns0:space="0" ns0:color="auto"/>
              <ns0:right ns0:val="single" ns0:sz="8" ns0:space="0" ns0:color="auto"/>
            </ns0:tcBorders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hideMark/>
          </ns0:tcPr>
          <ns0:p ns2:paraId="238C5BF0" ns2:textId="77777777" ns0:rsidR="00C82581" ns0:rsidRDefault="00C82581">
            <ns0:pPr>
              <ns0:spacing ns0:line="460" ns0:lineRule="exact"/>
              <ns0:jc ns0:val="left"/>
            </ns0:pPr>
            <ns0:r>
              <ns0:rPr>
                <ns0:rFonts ns0:ascii="宋体" ns0:hAnsi="宋体" ns0:hint="eastAsia"/>
                <ns0:sz ns0:val="24"/>
                <ns0:szCs ns0:val="24"/>
              </ns0:rPr>
              <ns0:t>Git</ns0:t>
            </ns0:r>
          </ns0:p>
        </ns0:tc>
        <ns0:tc>
          <ns0:tcPr>
            <ns0:tcW ns0:w="1650" ns0:type="pct"/>
            <ns0:tcBorders>
              <ns0:top ns0:val="nil"/>
              <ns0:left ns0:val="single" ns0:sz="8" ns0:space="0" ns0:color="auto"/>
              <ns0:bottom ns0:val="single" ns0:sz="8" ns0:space="0" ns0:color="auto"/>
              <ns0:right ns0:val="single" ns0:sz="8" ns0:space="0" ns0:color="auto"/>
            </ns0:tcBorders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hideMark/>
          </ns0:tcPr>
          <ns0:p ns2:paraId="5AAFCD85" ns2:textId="77777777" ns0:rsidR="00C82581" ns0:rsidRDefault="00C82581">
            <ns0:pPr>
              <ns0:spacing ns0:line="460" ns0:lineRule="exact"/>
              <ns0:jc ns0:val="left"/>
            </ns0:pPr>
            <ns0:r>
              <ns0:rPr>
                <ns0:rFonts ns0:ascii="宋体" ns0:hAnsi="宋体" ns0:hint="eastAsia"/>
                <ns0:sz ns0:val="24"/>
                <ns0:szCs ns0:val="24"/>
              </ns0:rPr>
              <ns0:t>任意</ns0:t>
            </ns0:r>
          </ns0:p>
        </ns0:tc>
        <ns0:tc>
          <ns0:tcPr>
            <ns0:tcW ns0:w="1650" ns0:type="pct"/>
            <ns0:tcBorders>
              <ns0:top ns0:val="nil"/>
              <ns0:left ns0:val="single" ns0:sz="8" ns0:space="0" ns0:color="auto"/>
              <ns0:bottom ns0:val="single" ns0:sz="8" ns0:space="0" ns0:color="auto"/>
              <ns0:right ns0:val="single" ns0:sz="8" ns0:space="0" ns0:color="auto"/>
            </ns0:tcBorders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hideMark/>
          </ns0:tcPr>
          <ns0:p ns2:paraId="256C3E29" ns2:textId="77777777" ns0:rsidR="00C82581" ns0:rsidRDefault="00C82581">
            <ns0:pPr>
              <ns0:spacing ns0:line="460" ns0:lineRule="exact"/>
              <ns0:jc ns0:val="left"/>
            </ns0:pPr>
            <ns0:r>
              <ns0:rPr>
                <ns0:rFonts ns0:ascii="宋体" ns0:hAnsi="宋体" ns0:hint="eastAsia"/>
                <ns0:sz ns0:val="24"/>
                <ns0:szCs ns0:val="24"/>
              </ns0:rPr>
              <ns0:t>版本控制</ns0:t>
            </ns0:r>
          </ns0:p>
        </ns0:tc>
      </ns0:tr>
    </ns0:tbl>
    <ns0:p ns2:paraId="4DC5B1A7" ns2:textId="77777777" ns0:rsidR="00C82581" ns0:rsidRDefault="00C82581">
      <ns0:pPr>
        <ns0:spacing ns0:line="460" ns0:lineRule="exact"/>
        <ns0:outlineLvl ns0:val="2"/>
      </ns0:pPr>
      <ns0:r>
        <ns0:rPr>
          <ns0:rFonts ns0:ascii="宋体" ns0:hAnsi="宋体" ns0:hint="eastAsia"/>
          <ns0:b/>
          <ns0:bCs/>
          <ns0:sz ns0:val="28"/>
        </ns0:rPr>
        <ns0:t>一键初始化</ns0:t>
      </ns0:r>
    </ns0:p>
    <ns0:p ns2:paraId="343D3946" ns2:textId="77777777" ns0:rsidR="00C82581" ns0:rsidRDefault="00C82581">
      <ns0:pPr>
        <ns0:spacing ns0:line="460" ns0:lineRule="exact"/>
        <ns0:ind ns0:firstLineChars="200" ns0:firstLine="480"/>
      </ns0:pPr>
      <ns0:r>
        <ns0:rPr>
          <ns0:rFonts ns0:ascii="宋体" ns0:hAnsi="宋体" ns0:hint="eastAsia"/>
          <ns0:sz ns0:val="24"/>
          <ns0:szCs ns0:val="24"/>
        </ns0:rPr>
        <ns0:t>项目提供跨平台脚本，自动安装所有依赖：</ns0:t>
      </ns0:r>
    </ns0:p>
    <ns0:p ns2:paraId="2BCAF199" ns2:textId="77777777" ns0:rsidR="00C82581" ns0:rsidRDefault="00C82581">
      <ns0:pPr>
        <ns0:spacing ns0:line="460" ns0:lineRule="exact"/>
        <ns0:ind ns0:firstLineChars="200" ns0:firstLine="480"/>
      </ns0:pPr>
      <ns0:r>
        <ns0:rPr>
          <ns0:rFonts ns0:ascii="宋体" ns0:hAnsi="宋体" ns0:hint="eastAsia"/>
          <ns0:sz ns0:val="24"/>
          <ns0:szCs ns0:val="24"/>
        </ns0:rPr>
        <ns0:t>Windows</ns0:t>
      </ns0:r>
      <ns0:r>
        <ns0:rPr>
          <ns0:rFonts ns0:ascii="宋体" ns0:hAnsi="宋体" ns0:hint="eastAsia"/>
          <ns0:sz ns0:val="24"/>
          <ns0:szCs ns0:val="24"/>
        </ns0:rPr>
        <ns0:t>：</ns0:t>
      </ns0:r>
    </ns0:p>
    <ns0:p ns2:paraId="23A332C8" ns2:textId="77777777" ns0:rsidR="00C82581" ns0:rsidRDefault="00C82581">
      <ns0:pPr>
        <ns0:spacing ns0:line="360" ns0:lineRule="exact"/>
        <ns0:ind ns0:firstLineChars="200" ns0:firstLine="400"/>
      </ns0:pPr>
      <ns0:r>
        <ns0:rPr>
          <ns0:rFonts ns0:ascii="Consolas" ns0:hAnsi="Consolas"/>
          <ns0:sz ns0:val="20"/>
        </ns0:rPr>
        <ns0:t>[powershell]</ns0:t>
      </ns0:r>
    </ns0:p>
    <ns0:p ns2:paraId="46DFDEF9" ns2:textId="77777777" ns0:rsidR="00C82581" ns0:rsidRDefault="00C82581">
      <ns0:pPr>
        <ns0:spacing ns0:line="360" ns0:lineRule="exact"/>
        <ns0:ind ns0:firstLineChars="200" ns0:firstLine="400"/>
      </ns0:pPr>
      <ns0:r>
        <ns0:rPr>
          <ns0:rFonts ns0:ascii="Consolas" ns0:hAnsi="Consolas"/>
          <ns0:sz ns0:val="20"/>
        </ns0:rPr>
        <ns0:t xml:space="preserve">.\scripts\setup-node.bat # </ns0:t>
      </ns0:r>
      <ns0:r>
        <ns0:rPr>
          <ns0:rFonts ns0:ascii="Consolas" ns0:hAnsi="Consolas"/>
          <ns0:sz ns0:val="20"/>
        </ns0:rPr>
        <ns0:t>安装根目录、</ns0:t>
      </ns0:r>
      <ns0:r>
        <ns0:rPr>
          <ns0:rFonts ns0:ascii="Consolas" ns0:hAnsi="Consolas"/>
          <ns0:sz ns0:val="20"/>
        </ns0:rPr>
        <ns0:t>Frontend</ns0:t>
      </ns0:r>
      <ns0:r>
        <ns0:rPr>
          <ns0:rFonts ns0:ascii="Consolas" ns0:hAnsi="Consolas"/>
          <ns0:sz ns0:val="20"/>
        </ns0:rPr>
        <ns0:t>、</ns0:t>
      </ns0:r>
      <ns0:r>
        <ns0:rPr>
          <ns0:rFonts ns0:ascii="Consolas" ns0:hAnsi="Consolas"/>
          <ns0:sz ns0:val="20"/>
        </ns0:rPr>
        <ns0:t xml:space="preserve">backend/node </ns0:t>
      </ns0:r>
      <ns0:r>
        <ns0:rPr>
          <ns0:rFonts ns0:ascii="Consolas" ns0:hAnsi="Consolas"/>
          <ns0:sz ns0:val="20"/>
        </ns0:rPr>
        <ns0:t>的</ns0:t>
      </ns0:r>
      <ns0:r>
        <ns0:rPr>
          <ns0:rFonts ns0:ascii="Consolas" ns0:hAnsi="Consolas"/>
          <ns0:sz ns0:val="20"/>
        </ns0:rPr>
        <ns0:t xml:space="preserve"> Node </ns0:t>
      </ns0:r>
      <ns0:r>
        <ns0:rPr>
          <ns0:rFonts ns0:ascii="Consolas" ns0:hAnsi="Consolas"/>
          <ns0:sz ns0:val="20"/>
        </ns0:rPr>
        <ns0:t>依赖</ns0:t>
      </ns0:r>
    </ns0:p>
    <ns0:p ns2:paraId="1579D8C4" ns2:textId="77777777" ns0:rsidR="00C82581" ns0:rsidRDefault="00C82581">
      <ns0:pPr>
        <ns0:spacing ns0:line="360" ns0:lineRule="exact"/>
        <ns0:ind ns0:firstLineChars="200" ns0:firstLine="400"/>
      </ns0:pPr>
      <ns0:r>
        <ns0:rPr>
          <ns0:rFonts ns0:ascii="Consolas" ns0:hAnsi="Consolas"/>
          <ns0:sz ns0:val="20"/>
        </ns0:rPr>
        <ns0:t xml:space="preserve">.\scripts\setup-go.bat # </ns0:t>
      </ns0:r>
      <ns0:r>
        <ns0:rPr>
          <ns0:rFonts ns0:ascii="Consolas" ns0:hAnsi="Consolas"/>
          <ns0:sz ns0:val="20"/>
        </ns0:rPr>
        <ns0:t>进入</ns0:t>
      </ns0:r>
      <ns0:r>
        <ns0:rPr>
          <ns0:rFonts ns0:ascii="Consolas" ns0:hAnsi="Consolas"/>
          <ns0:sz ns0:val="20"/>
        </ns0:rPr>
        <ns0:t xml:space="preserve"> backend </ns0:t>
      </ns0:r>
      <ns0:r>
        <ns0:rPr>
          <ns0:rFonts ns0:ascii="Consolas" ns0:hAnsi="Consolas"/>
          <ns0:sz ns0:val="20"/>
        </ns0:rPr>
        <ns0:t>执行</ns0:t>
      </ns0:r>
      <ns0:r>
        <ns0:rPr>
          <ns0:rFonts ns0:ascii="Consolas" ns0:hAnsi="Consolas"/>
          <ns0:sz ns0:val="20"/>
        </ns0:rPr>
        <ns0:t xml:space="preserve"> go mod tidy</ns0:t>
      </ns0:r>
    </ns0:p>
    <ns0:p ns2:paraId="7E7D96AA" ns2:textId="77777777" ns0:rsidR="00C82581" ns0:rsidRDefault="00C82581">
      <ns0:pPr>
        <ns0:spacing ns0:line="460" ns0:lineRule="exact"/>
        <ns0:ind ns0:firstLineChars="200" ns0:firstLine="480"/>
      </ns0:pPr>
      <ns0:r>
        <ns0:rPr>
          <ns0:rFonts ns0:ascii="宋体" ns0:hAnsi="宋体" ns0:hint="eastAsia"/>
          <ns0:sz ns0:val="24"/>
          <ns0:szCs ns0:val="24"/>
        </ns0:rPr>
        <ns0:t>Linux/macOS</ns0:t>
      </ns0:r>
      <ns0:r>
        <ns0:rPr>
          <ns0:rFonts ns0:ascii="宋体" ns0:hAnsi="宋体" ns0:hint="eastAsia"/>
          <ns0:sz ns0:val="24"/>
          <ns0:szCs ns0:val="24"/>
        </ns0:rPr>
        <ns0:t>：</ns0:t>
      </ns0:r>
    </ns0:p>
    <ns0:p ns2:paraId="3309F231" ns2:textId="77777777" ns0:rsidR="00C82581" ns0:rsidRDefault="00C82581">
      <ns0:pPr>
        <ns0:spacing ns0:line="360" ns0:lineRule="exact"/>
        <ns0:ind ns0:firstLineChars="200" ns0:firstLine="400"/>
      </ns0:pPr>
      <ns0:r>
        <ns0:rPr>
          <ns0:rFonts ns0:ascii="Consolas" ns0:hAnsi="Consolas"/>
          <ns0:sz ns0:val="20"/>
        </ns0:rPr>
        <ns0:t>[bash]</ns0:t>
      </ns0:r>
    </ns0:p>
    <ns0:p ns2:paraId="1F9D1426" ns2:textId="77777777" ns0:rsidR="00C82581" ns0:rsidRDefault="00C82581">
      <ns0:pPr>
        <ns0:spacing ns0:line="360" ns0:lineRule="exact"/>
        <ns0:ind ns0:firstLineChars="200" ns0:firstLine="400"/>
      </ns0:pPr>
      <ns0:r>
        <ns0:rPr>
          <ns0:rFonts ns0:ascii="Consolas" ns0:hAnsi="Consolas"/>
          <ns0:sz ns0:val="20"/>
        </ns0:rPr>
        <ns0:t>chmod +x scripts/*.sh</ns0:t>
      </ns0:r>
    </ns0:p>
    <ns0:p ns2:paraId="681AC12E" ns2:textId="77777777" ns0:rsidR="00C82581" ns0:rsidRDefault="00C82581">
      <ns0:pPr>
        <ns0:spacing ns0:line="360" ns0:lineRule="exact"/>
        <ns0:ind ns0:firstLineChars="200" ns0:firstLine="400"/>
      </ns0:pPr>
      <ns0:r>
        <ns0:rPr>
          <ns0:rFonts ns0:ascii="Consolas" ns0:hAnsi="Consolas"/>
          <ns0:sz ns0:val="20"/>
        </ns0:rPr>
        <ns0:t>./scripts/setup-node.sh</ns0:t>
      </ns0:r>
    </ns0:p>
    <ns0:p ns2:paraId="6571F792" ns2:textId="77777777" ns0:rsidR="00C82581" ns0:rsidRDefault="00C82581">
      <ns0:pPr>
        <ns0:spacing ns0:line="360" ns0:lineRule="exact"/>
        <ns0:ind ns0:firstLineChars="200" ns0:firstLine="400"/>
      </ns0:pPr>
      <ns0:r>
        <ns0:rPr>
          <ns0:rFonts ns0:ascii="Consolas" ns0:hAnsi="Consolas"/>
          <ns0:sz ns0:val="20"/>
        </ns0:rPr>
        <ns0:t>./scripts/setup-go.sh</ns0:t>
      </ns0:r>
    </ns0:p>
    <ns0:p ns2:paraId="60339186" ns2:textId="77777777" ns0:rsidR="00C82581" ns0:rsidRDefault="00C82581">
      <ns0:pPr>
        <ns0:spacing ns0:line="460" ns0:lineRule="exact"/>
        <ns0:outlineLvl ns0:val="2"/>
      </ns0:pPr>
      <ns0:r>
        <ns0:rPr>
          <ns0:rFonts ns0:ascii="宋体" ns0:hAnsi="宋体" ns0:hint="eastAsia"/>
          <ns0:b/>
          <ns0:bCs/>
          <ns0:sz ns0:val="28"/>
        </ns0:rPr>
        <ns0:t xml:space="preserve">1.1.2 </ns0:t>
      </ns0:r>
      <ns0:r>
        <ns0:rPr>
          <ns0:rFonts ns0:ascii="宋体" ns0:hAnsi="宋体" ns0:hint="eastAsia"/>
          <ns0:b/>
          <ns0:bCs/>
          <ns0:sz ns0:val="28"/>
        </ns0:rPr>
        <ns0:t>手动初始化</ns0:t>
      </ns0:r>
    </ns0:p>
    <ns0:p ns2:paraId="3562BAB1" ns2:textId="77777777" ns0:rsidR="00C82581" ns0:rsidRDefault="00C82581">
      <ns0:pPr>
        <ns0:spacing ns0:line="460" ns0:lineRule="exact"/>
        <ns0:ind ns0:firstLineChars="200" ns0:firstLine="480"/>
      </ns0:pPr>
      <ns0:r>
        <ns0:rPr>
          <ns0:rFonts ns0:ascii="宋体" ns0:hAnsi="宋体" ns0:hint="eastAsia"/>
          <ns0:sz ns0:val="24"/>
          <ns0:szCs ns0:val="24"/>
        </ns0:rPr>
        <ns0:t>如果脚本不可用，手动执行：</ns0:t>
      </ns0:r>
    </ns0:p>
    <ns0:p ns2:paraId="27A0D931" ns2:textId="77777777" ns0:rsidR="00C82581" ns0:rsidRDefault="00C82581">
      <ns0:pPr>
        <ns0:spacing ns0:line="360" ns0:lineRule="exact"/>
        <ns0:ind ns0:firstLineChars="200" ns0:firstLine="400"/>
      </ns0:pPr>
      <ns0:r>
        <ns0:rPr>
          <ns0:rFonts ns0:ascii="Consolas" ns0:hAnsi="Consolas"/>
          <ns0:sz ns0:val="20"/>
        </ns0:rPr>
        <ns0:t>[bash]</ns0:t>
      </ns0:r>
    </ns0:p>
    <ns0:p ns2:paraId="60B8EBD0" ns2:textId="77777777" ns0:rsidR="00C82581" ns0:rsidRDefault="00C82581">
      <ns0:pPr>
        <ns0:spacing ns0:line="360" ns0:lineRule="exact"/>
        <ns0:ind ns0:firstLineChars="200" ns0:firstLine="400"/>
      </ns0:pPr>
      <ns0:r>
        <ns0:rPr>
          <ns0:rFonts ns0:ascii="Consolas" ns0:hAnsi="Consolas"/>
          <ns0:sz ns0:val="20"/>
        </ns0:rPr>
        <ns0:t xml:space="preserve"># 1. </ns0:t>
      </ns0:r>
      <ns0:r>
        <ns0:rPr>
          <ns0:rFonts ns0:ascii="Consolas" ns0:hAnsi="Consolas"/>
          <ns0:sz ns0:val="20"/>
        </ns0:rPr>
        <ns0:t>根目录</ns0:t>
      </ns0:r>
      <ns0:r>
        <ns0:rPr>
          <ns0:rFonts ns0:ascii="Consolas" ns0:hAnsi="Consolas"/>
          <ns0:sz ns0:val="20"/>
        </ns0:rPr>
        <ns0:t xml:space="preserve"> Node </ns0:t>
      </ns0:r>
      <ns0:r>
        <ns0:rPr>
          <ns0:rFonts ns0:ascii="Consolas" ns0:hAnsi="Consolas"/>
          <ns0:sz ns0:val="20"/>
        </ns0:rPr>
        <ns0:t>依赖</ns0:t>
      </ns0:r>
    </ns0:p>
    <ns0:p ns2:paraId="313B818D" ns2:textId="77777777" ns0:rsidR="00C82581" ns0:rsidRDefault="00C82581">
      <ns0:pPr>
        <ns0:spacing ns0:line="360" ns0:lineRule="exact"/>
        <ns0:ind ns0:firstLineChars="200" ns0:firstLine="400"/>
      </ns0:pPr>
      <ns0:r>
        <ns0:rPr>
          <ns0:rFonts ns0:ascii="Consolas" ns0:hAnsi="Consolas"/>
          <ns0:sz ns0:val="20"/>
        </ns0:rPr>
        <ns0:t>npm install</ns0:t>
      </ns0:r>
    </ns0:p>
    <ns0:p ns2:paraId="52E5C2C8" ns2:textId="77777777" ns0:rsidR="00C82581" ns0:rsidRDefault="00C82581">
      <ns0:pPr>
        <ns0:spacing ns0:line="360" ns0:lineRule="exact"/>
        <ns0:ind ns0:firstLineChars="200" ns0:firstLine="400"/>
      </ns0:pPr>
      <ns0:r>
        <ns0:rPr>
          <ns0:rFonts ns0:ascii="Consolas" ns0:hAnsi="Consolas"/>
          <ns0:sz ns0:val="20"/>
        </ns0:rPr>
        <ns0:t> </ns0:t>
      </ns0:r>
    </ns0:p>
    <ns0:p ns2:paraId="536E5436" ns2:textId="77777777" ns0:rsidR="00C82581" ns0:rsidRDefault="00C82581">
      <ns0:pPr>
        <ns0:spacing ns0:line="360" ns0:lineRule="exact"/>
        <ns0:ind ns0:firstLineChars="200" ns0:firstLine="400"/>
      </ns0:pPr>
      <ns0:r>
        <ns0:rPr>
          <ns0:rFonts ns0:ascii="Consolas" ns0:hAnsi="Consolas"/>
          <ns0:sz ns0:val="20"/>
        </ns0:rPr>
        <ns0:lastRenderedPageBreak/>
        <ns0:t xml:space="preserve"># 2. </ns0:t>
      </ns0:r>
      <ns0:r>
        <ns0:rPr>
          <ns0:rFonts ns0:ascii="Consolas" ns0:hAnsi="Consolas"/>
          <ns0:sz ns0:val="20"/>
        </ns0:rPr>
        <ns0:t>前端依赖（优先</ns0:t>
      </ns0:r>
      <ns0:r>
        <ns0:rPr>
          <ns0:rFonts ns0:ascii="Consolas" ns0:hAnsi="Consolas"/>
          <ns0:sz ns0:val="20"/>
        </ns0:rPr>
        <ns0:t xml:space="preserve"> pnpm</ns0:t>
      </ns0:r>
      <ns0:r>
        <ns0:rPr>
          <ns0:rFonts ns0:ascii="Consolas" ns0:hAnsi="Consolas"/>
          <ns0:sz ns0:val="20"/>
        </ns0:rPr>
        <ns0:t>，降级</ns0:t>
      </ns0:r>
      <ns0:r>
        <ns0:rPr>
          <ns0:rFonts ns0:ascii="Consolas" ns0:hAnsi="Consolas"/>
          <ns0:sz ns0:val="20"/>
        </ns0:rPr>
        <ns0:t xml:space="preserve"> npm</ns0:t>
      </ns0:r>
      <ns0:r>
        <ns0:rPr>
          <ns0:rFonts ns0:ascii="Consolas" ns0:hAnsi="Consolas"/>
          <ns0:sz ns0:val="20"/>
        </ns0:rPr>
        <ns0:t>）</ns0:t>
      </ns0:r>
    </ns0:p>
    <ns0:p ns2:paraId="4AA1887D" ns2:textId="77777777" ns0:rsidR="00C82581" ns0:rsidRDefault="00C82581">
      <ns0:pPr>
        <ns0:spacing ns0:line="360" ns0:lineRule="exact"/>
        <ns0:ind ns0:firstLineChars="200" ns0:firstLine="400"/>
      </ns0:pPr>
      <ns0:r>
        <ns0:rPr>
          <ns0:rFonts ns0:ascii="Consolas" ns0:hAnsi="Consolas"/>
          <ns0:sz ns0:val="20"/>
        </ns0:rPr>
        <ns0:t>cd Frontend</ns0:t>
      </ns0:r>
    </ns0:p>
    <ns0:p ns2:paraId="31FDFA54" ns2:textId="77777777" ns0:rsidR="00C82581" ns0:rsidRDefault="00C82581">
      <ns0:pPr>
        <ns0:spacing ns0:line="360" ns0:lineRule="exact"/>
        <ns0:ind ns0:firstLineChars="200" ns0:firstLine="400"/>
      </ns0:pPr>
      <ns0:r>
        <ns0:rPr>
          <ns0:rFonts ns0:ascii="Consolas" ns0:hAnsi="Consolas"/>
          <ns0:sz ns0:val="20"/>
        </ns0:rPr>
        <ns0:t>pnpm install</ns0:t>
      </ns0:r>
    </ns0:p>
    <ns0:p ns2:paraId="777936F6" ns2:textId="77777777" ns0:rsidR="00C82581" ns0:rsidRDefault="00C82581">
      <ns0:pPr>
        <ns0:spacing ns0:line="360" ns0:lineRule="exact"/>
        <ns0:ind ns0:firstLineChars="200" ns0:firstLine="400"/>
      </ns0:pPr>
      <ns0:r>
        <ns0:rPr>
          <ns0:rFonts ns0:ascii="Consolas" ns0:hAnsi="Consolas"/>
          <ns0:sz ns0:val="20"/>
        </ns0:rPr>
        <ns0:t> </ns0:t>
      </ns0:r>
    </ns0:p>
    <ns0:p ns2:paraId="003E8264" ns2:textId="77777777" ns0:rsidR="00C82581" ns0:rsidRDefault="00C82581">
      <ns0:pPr>
        <ns0:spacing ns0:line="360" ns0:lineRule="exact"/>
        <ns0:ind ns0:firstLineChars="200" ns0:firstLine="400"/>
      </ns0:pPr>
      <ns0:r>
        <ns0:rPr>
          <ns0:rFonts ns0:ascii="Consolas" ns0:hAnsi="Consolas"/>
          <ns0:sz ns0:val="20"/>
        </ns0:rPr>
        <ns0:t xml:space="preserve"># 3. Node </ns0:t>
      </ns0:r>
      <ns0:r>
        <ns0:rPr>
          <ns0:rFonts ns0:ascii="Consolas" ns0:hAnsi="Consolas"/>
          <ns0:sz ns0:val="20"/>
        </ns0:rPr>
        <ns0:t>协同服务依赖</ns0:t>
      </ns0:r>
    </ns0:p>
    <ns0:p ns2:paraId="791CF617" ns2:textId="77777777" ns0:rsidR="00C82581" ns0:rsidRDefault="00C82581">
      <ns0:pPr>
        <ns0:spacing ns0:line="360" ns0:lineRule="exact"/>
        <ns0:ind ns0:firstLineChars="200" ns0:firstLine="400"/>
      </ns0:pPr>
      <ns0:r>
        <ns0:rPr>
          <ns0:rFonts ns0:ascii="Consolas" ns0:hAnsi="Consolas"/>
          <ns0:sz ns0:val="20"/>
        </ns0:rPr>
        <ns0:t>cd ../backend/node</ns0:t>
      </ns0:r>
    </ns0:p>
    <ns0:p ns2:paraId="6719C04C" ns2:textId="77777777" ns0:rsidR="00C82581" ns0:rsidRDefault="00C82581">
      <ns0:pPr>
        <ns0:spacing ns0:line="360" ns0:lineRule="exact"/>
        <ns0:ind ns0:firstLineChars="200" ns0:firstLine="400"/>
      </ns0:pPr>
      <ns0:r>
        <ns0:rPr>
          <ns0:rFonts ns0:ascii="Consolas" ns0:hAnsi="Consolas"/>
          <ns0:sz ns0:val="20"/>
        </ns0:rPr>
        <ns0:t>npm install</ns0:t>
      </ns0:r>
    </ns0:p>
    <ns0:p ns2:paraId="61F31A12" ns2:textId="77777777" ns0:rsidR="00C82581" ns0:rsidRDefault="00C82581">
      <ns0:pPr>
        <ns0:spacing ns0:line="360" ns0:lineRule="exact"/>
        <ns0:ind ns0:firstLineChars="200" ns0:firstLine="400"/>
      </ns0:pPr>
      <ns0:r>
        <ns0:rPr>
          <ns0:rFonts ns0:ascii="Consolas" ns0:hAnsi="Consolas"/>
          <ns0:sz ns0:val="20"/>
        </ns0:rPr>
        <ns0:t> </ns0:t>
      </ns0:r>
    </ns0:p>
    <ns0:p ns2:paraId="463C050C" ns2:textId="77777777" ns0:rsidR="00C82581" ns0:rsidRDefault="00C82581">
      <ns0:pPr>
        <ns0:spacing ns0:line="360" ns0:lineRule="exact"/>
        <ns0:ind ns0:firstLineChars="200" ns0:firstLine="400"/>
      </ns0:pPr>
      <ns0:r>
        <ns0:rPr>
          <ns0:rFonts ns0:ascii="Consolas" ns0:hAnsi="Consolas"/>
          <ns0:sz ns0:val="20"/>
        </ns0:rPr>
        <ns0:t xml:space="preserve"># 4. Go </ns0:t>
      </ns0:r>
      <ns0:r>
        <ns0:rPr>
          <ns0:rFonts ns0:ascii="Consolas" ns0:hAnsi="Consolas"/>
          <ns0:sz ns0:val="20"/>
        </ns0:rPr>
        <ns0:t>依赖</ns0:t>
      </ns0:r>
    </ns0:p>
    <ns0:p ns2:paraId="079A7567" ns2:textId="77777777" ns0:rsidR="00C82581" ns0:rsidRDefault="00C82581">
      <ns0:pPr>
        <ns0:spacing ns0:line="360" ns0:lineRule="exact"/>
        <ns0:ind ns0:firstLineChars="200" ns0:firstLine="400"/>
      </ns0:pPr>
      <ns0:r>
        <ns0:rPr>
          <ns0:rFonts ns0:ascii="Consolas" ns0:hAnsi="Consolas"/>
          <ns0:sz ns0:val="20"/>
        </ns0:rPr>
        <ns0:t>cd ..</ns0:t>
      </ns0:r>
    </ns0:p>
    <ns0:p ns2:paraId="4B96B44D" ns2:textId="77777777" ns0:rsidR="00C82581" ns0:rsidRDefault="00C82581">
      <ns0:pPr>
        <ns0:spacing ns0:line="360" ns0:lineRule="exact"/>
        <ns0:ind ns0:firstLineChars="200" ns0:firstLine="400"/>
      </ns0:pPr>
      <ns0:r>
        <ns0:rPr>
          <ns0:rFonts ns0:ascii="Consolas" ns0:hAnsi="Consolas"/>
          <ns0:sz ns0:val="20"/>
        </ns0:rPr>
        <ns0:t>go mod tidy</ns0:t>
      </ns0:r>
    </ns0:p>
    <ns0:p ns2:paraId="6F8FDD8A" ns2:textId="77777777" ns0:rsidR="00C82581" ns0:rsidRDefault="00C82581">
      <ns0:pPr>
        <ns0:spacing ns0:line="460" ns0:lineRule="exact"/>
        <ns0:outlineLvl ns0:val="2"/>
      </ns0:pPr>
      <ns0:r>
        <ns0:rPr>
          <ns0:rFonts ns0:ascii="宋体" ns0:hAnsi="宋体" ns0:hint="eastAsia"/>
          <ns0:b/>
          <ns0:bCs/>
          <ns0:sz ns0:val="28"/>
        </ns0:rPr>
        <ns0:t xml:space="preserve">1.1.3 IDE </ns0:t>
      </ns0:r>
      <ns0:r>
        <ns0:rPr>
          <ns0:rFonts ns0:ascii="宋体" ns0:hAnsi="宋体" ns0:hint="eastAsia"/>
          <ns0:b/>
          <ns0:bCs/>
          <ns0:sz ns0:val="28"/>
        </ns0:rPr>
        <ns0:t>配置建议</ns0:t>
      </ns0:r>
    </ns0:p>
    <ns0:p ns2:paraId="7D32E2BA" ns2:textId="77777777" ns0:rsidR="00C82581" ns0:rsidRDefault="00C82581">
      <ns0:pPr>
        <ns0:widowControl/>
        <ns0:numPr>
          <ns0:ilvl ns0:val="0"/>
          <ns0:numId ns0:val="3"/>
        </ns0:numPr>
        <ns0:spacing ns0:before="100" ns0:beforeAutospacing="1" ns0:after="120" ns0:line="460" ns0:lineRule="exact"/>
        <ns0:ind ns0:left="1440" ns0:hanging="360"/>
        <ns0:jc ns0:val="left"/>
        <ns0:rPr>
          <ns0:rFonts ns0:ascii="宋体" ns0:hAnsi="宋体"/>
          <ns0:kern ns0:val="0"/>
          <ns0:sz ns0:val="24"/>
          <ns0:szCs ns0:val="24"/>
        </ns0:rPr>
      </ns0:pPr>
      <ns0:r>
        <ns0:rPr>
          <ns0:rFonts ns0:ascii="宋体" ns0:hAnsi="宋体" ns0:hint="eastAsia"/>
          <ns0:kern ns0:val="0"/>
          <ns0:sz ns0:val="24"/>
          <ns0:szCs ns0:val="24"/>
        </ns0:rPr>
        <ns0:t>Go</ns0:t>
      </ns0:r>
      <ns0:r>
        <ns0:rPr>
          <ns0:rFonts ns0:ascii="宋体" ns0:hAnsi="宋体" ns0:hint="eastAsia"/>
          <ns0:kern ns0:val="0"/>
          <ns0:sz ns0:val="24"/>
          <ns0:szCs ns0:val="24"/>
        </ns0:rPr>
        <ns0:t>：使用</ns0:t>
      </ns0:r>
      <ns0:r>
        <ns0:rPr>
          <ns0:rFonts ns0:ascii="宋体" ns0:hAnsi="宋体" ns0:hint="eastAsia"/>
          <ns0:kern ns0:val="0"/>
          <ns0:sz ns0:val="24"/>
          <ns0:szCs ns0:val="24"/>
        </ns0:rPr>
        <ns0:t xml:space="preserve"> GoLand </ns0:t>
      </ns0:r>
      <ns0:r>
        <ns0:rPr>
          <ns0:rFonts ns0:ascii="宋体" ns0:hAnsi="宋体" ns0:hint="eastAsia"/>
          <ns0:kern ns0:val="0"/>
          <ns0:sz ns0:val="24"/>
          <ns0:szCs ns0:val="24"/>
        </ns0:rPr>
        <ns0:t>或</ns0:t>
      </ns0:r>
      <ns0:r>
        <ns0:rPr>
          <ns0:rFonts ns0:ascii="宋体" ns0:hAnsi="宋体" ns0:hint="eastAsia"/>
          <ns0:kern ns0:val="0"/>
          <ns0:sz ns0:val="24"/>
          <ns0:szCs ns0:val="24"/>
        </ns0:rPr>
        <ns0:t xml:space="preserve"> VS Code + Go </ns0:t>
      </ns0:r>
      <ns0:r>
        <ns0:rPr>
          <ns0:rFonts ns0:ascii="宋体" ns0:hAnsi="宋体" ns0:hint="eastAsia"/>
          <ns0:kern ns0:val="0"/>
          <ns0:sz ns0:val="24"/>
          <ns0:szCs ns0:val="24"/>
        </ns0:rPr>
        <ns0:t>扩展。</ns0:t>
      </ns0:r>
      <ns0:r>
        <ns0:rPr>
          <ns0:rFonts ns0:ascii="宋体" ns0:hAnsi="宋体" ns0:hint="eastAsia"/>
          <ns0:kern ns0:val="0"/>
          <ns0:sz ns0:val="24"/>
          <ns0:szCs ns0:val="24"/>
        </ns0:rPr>
        <ns0:t xml:space="preserve">backend/go.mod </ns0:t>
      </ns0:r>
      <ns0:r>
        <ns0:rPr>
          <ns0:rFonts ns0:ascii="宋体" ns0:hAnsi="宋体" ns0:hint="eastAsia"/>
          <ns0:kern ns0:val="0"/>
          <ns0:sz ns0:val="24"/>
          <ns0:szCs ns0:val="24"/>
        </ns0:rPr>
        <ns0:t>模块名为</ns0:t>
      </ns0:r>
      <ns0:r>
        <ns0:rPr>
          <ns0:rFonts ns0:ascii="宋体" ns0:hAnsi="宋体" ns0:hint="eastAsia"/>
          <ns0:kern ns0:val="0"/>
          <ns0:sz ns0:val="24"/>
          <ns0:szCs ns0:val="24"/>
        </ns0:rPr>
        <ns0:t xml:space="preserve"> research-admin</ns0:t>
      </ns0:r>
      <ns0:r>
        <ns0:rPr>
          <ns0:rFonts ns0:ascii="宋体" ns0:hAnsi="宋体" ns0:hint="eastAsia"/>
          <ns0:kern ns0:val="0"/>
          <ns0:sz ns0:val="24"/>
          <ns0:szCs ns0:val="24"/>
        </ns0:rPr>
        <ns0:t>。</ns0:t>
      </ns0:r>
    </ns0:p>
    <ns0:p ns2:paraId="2430F37B" ns2:textId="77777777" ns0:rsidR="00C82581" ns0:rsidRDefault="00C82581">
      <ns0:pPr>
        <ns0:widowControl/>
        <ns0:numPr>
          <ns0:ilvl ns0:val="0"/>
          <ns0:numId ns0:val="3"/>
        </ns0:numPr>
        <ns0:spacing ns0:before="100" ns0:beforeAutospacing="1" ns0:after="120" ns0:line="460" ns0:lineRule="exact"/>
        <ns0:ind ns0:left="1440" ns0:hanging="360"/>
        <ns0:jc ns0:val="left"/>
        <ns0:rPr>
          <ns0:rFonts ns0:ascii="宋体" ns0:hAnsi="宋体" ns0:hint="eastAsia"/>
          <ns0:kern ns0:val="0"/>
          <ns0:sz ns0:val="24"/>
          <ns0:szCs ns0:val="24"/>
        </ns0:rPr>
      </ns0:pPr>
      <ns0:r>
        <ns0:rPr>
          <ns0:rFonts ns0:ascii="宋体" ns0:hAnsi="宋体" ns0:hint="eastAsia"/>
          <ns0:kern ns0:val="0"/>
          <ns0:sz ns0:val="24"/>
          <ns0:szCs ns0:val="24"/>
        </ns0:rPr>
        <ns0:t>前端：</ns0:t>
      </ns0:r>
      <ns0:r>
        <ns0:rPr>
          <ns0:rFonts ns0:ascii="宋体" ns0:hAnsi="宋体" ns0:hint="eastAsia"/>
          <ns0:kern ns0:val="0"/>
          <ns0:sz ns0:val="24"/>
          <ns0:szCs ns0:val="24"/>
        </ns0:rPr>
        <ns0:t xml:space="preserve">VS Code + TypeScript </ns0:t>
      </ns0:r>
      <ns0:r>
        <ns0:rPr>
          <ns0:rFonts ns0:ascii="宋体" ns0:hAnsi="宋体" ns0:hint="eastAsia"/>
          <ns0:kern ns0:val="0"/>
          <ns0:sz ns0:val="24"/>
          <ns0:szCs ns0:val="24"/>
        </ns0:rPr>
        <ns0:t>扩展。</ns0:t>
      </ns0:r>
      <ns0:r>
        <ns0:rPr>
          <ns0:rFonts ns0:ascii="宋体" ns0:hAnsi="宋体" ns0:hint="eastAsia"/>
          <ns0:kern ns0:val="0"/>
          <ns0:sz ns0:val="24"/>
          <ns0:szCs ns0:val="24"/>
        </ns0:rPr>
        <ns0:t xml:space="preserve">Frontend/tsconfig.app.json </ns0:t>
      </ns0:r>
      <ns0:r>
        <ns0:rPr>
          <ns0:rFonts ns0:ascii="宋体" ns0:hAnsi="宋体" ns0:hint="eastAsia"/>
          <ns0:kern ns0:val="0"/>
          <ns0:sz ns0:val="24"/>
          <ns0:szCs ns0:val="24"/>
        </ns0:rPr>
        <ns0:t>启用</ns0:t>
      </ns0:r>
      <ns0:r>
        <ns0:rPr>
          <ns0:rFonts ns0:ascii="宋体" ns0:hAnsi="宋体" ns0:hint="eastAsia"/>
          <ns0:kern ns0:val="0"/>
          <ns0:sz ns0:val="24"/>
          <ns0:szCs ns0:val="24"/>
        </ns0:rPr>
        <ns0:t xml:space="preserve"> strict </ns0:t>
      </ns0:r>
      <ns0:r>
        <ns0:rPr>
          <ns0:rFonts ns0:ascii="宋体" ns0:hAnsi="宋体" ns0:hint="eastAsia"/>
          <ns0:kern ns0:val="0"/>
          <ns0:sz ns0:val="24"/>
          <ns0:szCs ns0:val="24"/>
        </ns0:rPr>
        <ns0:t>模式。</ns0:t>
      </ns0:r>
      <ns0:r>
        <ns0:rPr>
          <ns0:rFonts ns0:ascii="宋体" ns0:hAnsi="宋体" ns0:hint="eastAsia"/>
          <ns0:kern ns0:val="0"/>
          <ns0:sz ns0:val="24"/>
          <ns0:szCs ns0:val="24"/>
        </ns0:rPr>
        <ns0:t xml:space="preserve">ESLint </ns0:t>
      </ns0:r>
      <ns0:r>
        <ns0:rPr>
          <ns0:rFonts ns0:ascii="宋体" ns0:hAnsi="宋体" ns0:hint="eastAsia"/>
          <ns0:kern ns0:val="0"/>
          <ns0:sz ns0:val="24"/>
          <ns0:szCs ns0:val="24"/>
        </ns0:rPr>
        <ns0:t>使用</ns0:t>
      </ns0:r>
      <ns0:r>
        <ns0:rPr>
          <ns0:rFonts ns0:ascii="宋体" ns0:hAnsi="宋体" ns0:hint="eastAsia"/>
          <ns0:kern ns0:val="0"/>
          <ns0:sz ns0:val="24"/>
          <ns0:szCs ns0:val="24"/>
        </ns0:rPr>
        <ns0:t xml:space="preserve"> flat config</ns0:t>
      </ns0:r>
      <ns0:r>
        <ns0:rPr>
          <ns0:rFonts ns0:ascii="宋体" ns0:hAnsi="宋体" ns0:hint="eastAsia"/>
          <ns0:kern ns0:val="0"/>
          <ns0:sz ns0:val="24"/>
          <ns0:szCs ns0:val="24"/>
        </ns0:rPr>
        <ns0:t>（</ns0:t>
      </ns0:r>
      <ns0:r>
        <ns0:rPr>
          <ns0:rFonts ns0:ascii="宋体" ns0:hAnsi="宋体" ns0:hint="eastAsia"/>
          <ns0:kern ns0:val="0"/>
          <ns0:sz ns0:val="24"/>
          <ns0:szCs ns0:val="24"/>
        </ns0:rPr>
        <ns0:t>Frontend/eslint.config.js</ns0:t>
      </ns0:r>
      <ns0:r>
        <ns0:rPr>
          <ns0:rFonts ns0:ascii="宋体" ns0:hAnsi="宋体" ns0:hint="eastAsia"/>
          <ns0:kern ns0:val="0"/>
          <ns0:sz ns0:val="24"/>
          <ns0:szCs ns0:val="24"/>
        </ns0:rPr>
        <ns0:t>）。</ns0:t>
      </ns0:r>
    </ns0:p>
    <ns0:p ns2:paraId="04F97D8B" ns2:textId="77777777" ns0:rsidR="00C82581" ns0:rsidRDefault="00C82581">
      <ns0:pPr>
        <ns0:pStyle ns0:val="2"/>
        <ns0:spacing ns0:line="460" ns0:lineRule="exact"/>
        <ns0:outlineLvl ns0:val="1"/>
        <ns0:rPr>
          <ns0:rFonts ns0:hint="eastAsia"/>
        </ns0:rPr>
      </ns0:pPr>
      <ns0:r>
        <ns0:rPr>
          <ns0:rFonts ns0:ascii="宋体" ns0:hAnsi="宋体" ns0:hint="eastAsia"/>
          <ns0:b/>
          <ns0:bCs/>
          <ns0:sz ns0:val="28"/>
        </ns0:rPr>
        <ns0:t xml:space="preserve">1.2 </ns0:t>
      </ns0:r>
      <ns0:r>
        <ns0:rPr>
          <ns0:rFonts ns0:ascii="宋体" ns0:hAnsi="宋体" ns0:hint="eastAsia"/>
          <ns0:b/>
          <ns0:bCs/>
          <ns0:sz ns0:val="28"/>
        </ns0:rPr>
        <ns0:t>数据库配置</ns0:t>
      </ns0:r>
    </ns0:p>
    <ns0:p ns2:paraId="7251F863" ns2:textId="77777777" ns0:rsidR="00C82581" ns0:rsidRDefault="00C82581">
      <ns0:pPr>
        <ns0:spacing ns0:line="460" ns0:lineRule="exact"/>
        <ns0:outlineLvl ns0:val="2"/>
      </ns0:pPr>
      <ns0:r>
        <ns0:rPr>
          <ns0:rFonts ns0:ascii="宋体" ns0:hAnsi="宋体" ns0:hint="eastAsia"/>
          <ns0:b/>
          <ns0:bCs/>
          <ns0:sz ns0:val="28"/>
        </ns0:rPr>
        <ns0:t xml:space="preserve">1.2.1 </ns0:t>
      </ns0:r>
      <ns0:r>
        <ns0:rPr>
          <ns0:rFonts ns0:ascii="宋体" ns0:hAnsi="宋体" ns0:hint="eastAsia"/>
          <ns0:b/>
          <ns0:bCs/>
          <ns0:sz ns0:val="28"/>
        </ns0:rPr>
        <ns0:t>数据库类型</ns0:t>
      </ns0:r>
    </ns0:p>
    <ns0:p ns2:paraId="4DB2E553" ns2:textId="77777777" ns0:rsidR="00C82581" ns0:rsidRDefault="00C82581">
      <ns0:pPr>
        <ns0:spacing ns0:line="460" ns0:lineRule="exact"/>
        <ns0:ind ns0:firstLineChars="200" ns0:firstLine="480"/>
      </ns0:pPr>
      <ns0:r>
        <ns0:rPr>
          <ns0:rFonts ns0:ascii="宋体" ns0:hAnsi="宋体" ns0:hint="eastAsia"/>
          <ns0:sz ns0:val="24"/>
          <ns0:szCs ns0:val="24"/>
        </ns0:rPr>
        <ns0:t>使用</ns0:t>
      </ns0:r>
      <ns0:r>
        <ns0:rPr>
          <ns0:rFonts ns0:ascii="宋体" ns0:hAnsi="宋体" ns0:hint="eastAsia"/>
          <ns0:sz ns0:val="24"/>
          <ns0:szCs ns0:val="24"/>
        </ns0:rPr>
        <ns0:t xml:space="preserve"> SQLite </ns0:t>
      </ns0:r>
      <ns0:r>
        <ns0:rPr>
          <ns0:rFonts ns0:ascii="宋体" ns0:hAnsi="宋体" ns0:hint="eastAsia"/>
          <ns0:sz ns0:val="24"/>
          <ns0:szCs ns0:val="24"/>
        </ns0:rPr>
        <ns0:t>文件数据库，通过</ns0:t>
      </ns0:r>
      <ns0:r>
        <ns0:rPr>
          <ns0:rFonts ns0:ascii="宋体" ns0:hAnsi="宋体" ns0:hint="eastAsia"/>
          <ns0:sz ns0:val="24"/>
          <ns0:szCs ns0:val="24"/>
        </ns0:rPr>
        <ns0:t xml:space="preserve"> GORM ORM </ns0:t>
      </ns0:r>
      <ns0:r>
        <ns0:rPr>
          <ns0:rFonts ns0:ascii="宋体" ns0:hAnsi="宋体" ns0:hint="eastAsia"/>
          <ns0:sz ns0:val="24"/>
          <ns0:szCs ns0:val="24"/>
        </ns0:rPr>
        <ns0:t>操作。驱动：</ns0:t>
      </ns0:r>
      <ns0:r>
        <ns0:rPr>
          <ns0:rFonts ns0:ascii="宋体" ns0:hAnsi="宋体" ns0:hint="eastAsia"/>
          <ns0:sz ns0:val="24"/>
          <ns0:szCs ns0:val="24"/>
        </ns0:rPr>
        <ns0:t>github.com/mattn/go-sqlite3 + gorm.io/driver/sqlite</ns0:t>
      </ns0:r>
      <ns0:r>
        <ns0:rPr>
          <ns0:rFonts ns0:ascii="宋体" ns0:hAnsi="宋体" ns0:hint="eastAsia"/>
          <ns0:sz ns0:val="24"/>
          <ns0:szCs ns0:val="24"/>
        </ns0:rPr>
        <ns0:t>。</ns0:t>
      </ns0:r>
    </ns0:p>
    <ns0:p ns2:paraId="631488A0" ns2:textId="77777777" ns0:rsidR="00C82581" ns0:rsidRDefault="00C82581">
      <ns0:pPr>
        <ns0:spacing ns0:line="460" ns0:lineRule="exact"/>
        <ns0:outlineLvl ns0:val="2"/>
      </ns0:pPr>
      <ns0:r>
        <ns0:rPr>
          <ns0:rFonts ns0:ascii="宋体" ns0:hAnsi="宋体" ns0:hint="eastAsia"/>
          <ns0:b/>
          <ns0:bCs/>
          <ns0:sz ns0:val="28"/>
        </ns0:rPr>
        <ns0:t xml:space="preserve">1.2.2 </ns0:t>
      </ns0:r>
      <ns0:r>
        <ns0:rPr>
          <ns0:rFonts ns0:ascii="宋体" ns0:hAnsi="宋体" ns0:hint="eastAsia"/>
          <ns0:b/>
          <ns0:bCs/>
          <ns0:sz ns0:val="28"/>
        </ns0:rPr>
        <ns0:t>连接配置</ns0:t>
      </ns0:r>
    </ns0:p>
    <ns0:p ns2:paraId="25CA5C69" ns2:textId="77777777" ns0:rsidR="00C82581" ns0:rsidRDefault="00C82581">
      <ns0:pPr>
        <ns0:spacing ns0:line="460" ns0:lineRule="exact"/>
        <ns0:ind ns0:firstLineChars="200" ns0:firstLine="480"/>
      </ns0:pPr>
      <ns0:r>
        <ns0:rPr>
          <ns0:rFonts ns0:ascii="宋体" ns0:hAnsi="宋体" ns0:hint="eastAsia"/>
          <ns0:sz ns0:val="24"/>
          <ns0:szCs ns0:val="24"/>
        </ns0:rPr>
        <ns0:t>通过环境变量</ns0:t>
      </ns0:r>
      <ns0:r>
        <ns0:rPr>
          <ns0:rFonts ns0:ascii="宋体" ns0:hAnsi="宋体" ns0:hint="eastAsia"/>
          <ns0:sz ns0:val="24"/>
          <ns0:szCs ns0:val="24"/>
        </ns0:rPr>
        <ns0:t xml:space="preserve"> DB_DSN </ns0:t>
      </ns0:r>
      <ns0:r>
        <ns0:rPr>
          <ns0:rFonts ns0:ascii="宋体" ns0:hAnsi="宋体" ns0:hint="eastAsia"/>
          <ns0:sz ns0:val="24"/>
          <ns0:szCs ns0:val="24"/>
        </ns0:rPr>
        <ns0:t>指定数据库路径，在</ns0:t>
      </ns0:r>
      <ns0:r>
        <ns0:rPr>
          <ns0:rFonts ns0:ascii="宋体" ns0:hAnsi="宋体" ns0:hint="eastAsia"/>
          <ns0:sz ns0:val="24"/>
          <ns0:szCs ns0:val="24"/>
        </ns0:rPr>
        <ns0:t xml:space="preserve"> backend/internal/config/config.go </ns0:t>
      </ns0:r>
      <ns0:r>
        <ns0:rPr>
          <ns0:rFonts ns0:ascii="宋体" ns0:hAnsi="宋体" ns0:hint="eastAsia"/>
          <ns0:sz ns0:val="24"/>
          <ns0:szCs ns0:val="24"/>
        </ns0:rPr>
        <ns0:t>中加载：</ns0:t>
      </ns0:r>
    </ns0:p>
    <ns0:tbl>
      <ns0:tblPr>
        <ns0:tblStyle ns0:val="aff"/>
        <ns0:tblW ns0:w="5000" ns0:type="pct"/>
        <ns0:tblInd ns0:w="0" ns0:type="dxa"/>
        <ns0:tblLook ns0:val="04A0" ns0:firstRow="1" ns0:lastRow="0" ns0:firstColumn="1" ns0:lastColumn="0" ns0:noHBand="0" ns0:noVBand="1"/>
      </ns0:tblPr>
      <ns0:tblGrid>
        <ns0:gridCol ns0:w="3016"/>
        <ns0:gridCol ns0:w="3017"/>
        <ns0:gridCol ns0:w="3017"/>
      </ns0:tblGrid>
      <ns0:tr ns0:rsidR="00000000" ns2:paraId="30FBEB20" ns2:textId="77777777">
        <ns0:tc>
          <ns0:tcPr>
            <ns0:tcW ns0:w="1650" ns0:type="pct"/>
            <ns0:tcBorders>
              <ns0:top ns0:val="single" ns0:sz="8" ns0:space="0" ns0:color="auto"/>
              <ns0:left ns0:val="single" ns0:sz="8" ns0:space="0" ns0:color="auto"/>
              <ns0:bottom ns0:val="single" ns0:sz="8" ns0:space="0" ns0:color="auto"/>
              <ns0:right ns0:val="single" ns0:sz="8" ns0:space="0" ns0:color="auto"/>
            </ns0:tcBorders>
            <ns0:shd ns0:val="clear" ns0:color="auto" ns0:fill="F2F2F2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hideMark/>
          </ns0:tcPr>
          <ns0:p ns2:paraId="5F47EC67" ns2:textId="77777777" ns0:rsidR="00C82581" ns0:rsidRDefault="00C82581">
            <ns0:pPr>
              <ns0:spacing ns0:line="460" ns0:lineRule="exact"/>
              <ns0:jc ns0:val="left"/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环境变量</ns0:t>
            </ns0:r>
          </ns0:p>
        </ns0:tc>
        <ns0:tc>
          <ns0:tcPr>
            <ns0:tcW ns0:w="1650" ns0:type="pct"/>
            <ns0:tcBorders>
              <ns0:top ns0:val="single" ns0:sz="8" ns0:space="0" ns0:color="auto"/>
              <ns0:left ns0:val="single" ns0:sz="8" ns0:space="0" ns0:color="auto"/>
              <ns0:bottom ns0:val="single" ns0:sz="8" ns0:space="0" ns0:color="auto"/>
              <ns0:right ns0:val="single" ns0:sz="8" ns0:space="0" ns0:color="auto"/>
            </ns0:tcBorders>
            <ns0:shd ns0:val="clear" ns0:color="auto" ns0:fill="F2F2F2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hideMark/>
          </ns0:tcPr>
          <ns0:p ns2:paraId="65451776" ns2:textId="77777777" ns0:rsidR="00C82581" ns0:rsidRDefault="00C82581">
            <ns0:pPr>
              <ns0:spacing ns0:line="460" ns0:lineRule="exact"/>
              <ns0:jc ns0:val="left"/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默认值</ns0:t>
            </ns0:r>
          </ns0:p>
        </ns0:tc>
        <ns0:tc>
          <ns0:tcPr>
            <ns0:tcW ns0:w="1650" ns0:type="pct"/>
            <ns0:tcBorders>
              <ns0:top ns0:val="single" ns0:sz="8" ns0:space="0" ns0:color="auto"/>
              <ns0:left ns0:val="single" ns0:sz="8" ns0:space="0" ns0:color="auto"/>
              <ns0:bottom ns0:val="single" ns0:sz="8" ns0:space="0" ns0:color="auto"/>
              <ns0:right ns0:val="single" ns0:sz="8" ns0:space="0" ns0:color="auto"/>
            </ns0:tcBorders>
            <ns0:shd ns0:val="clear" ns0:color="auto" ns0:fill="F2F2F2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hideMark/>
          </ns0:tcPr>
          <ns0:p ns2:paraId="26A20739" ns2:textId="77777777" ns0:rsidR="00C82581" ns0:rsidRDefault="00C82581">
            <ns0:pPr>
              <ns0:spacing ns0:line="460" ns0:lineRule="exact"/>
              <ns0:jc ns0:val="left"/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说明</ns0:t>
            </ns0:r>
          </ns0:p>
        </ns0:tc>
      </ns0:tr>
      <ns0:tr ns0:rsidR="00000000" ns2:paraId="4BD29139" ns2:textId="77777777">
        <ns0:tc>
          <ns0:tcPr>
            <ns0:tcW ns0:w="1650" ns0:type="pct"/>
            <ns0:tcBorders>
              <ns0:top ns0:val="nil"/>
              <ns0:left ns0:val="single" ns0:sz="8" ns0:space="0" ns0:color="auto"/>
              <ns0:bottom ns0:val="single" ns0:sz="8" ns0:space="0" ns0:color="auto"/>
              <ns0:right ns0:val="single" ns0:sz="8" ns0:space="0" ns0:color="auto"/>
            </ns0:tcBorders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hideMark/>
          </ns0:tcPr>
          <ns0:p ns2:paraId="4B780729" ns2:textId="77777777" ns0:rsidR="00C82581" ns0:rsidRDefault="00C82581">
            <ns0:pPr>
              <ns0:spacing ns0:line="460" ns0:lineRule="exact"/>
              <ns0:jc ns0:val="left"/>
            </ns0:pPr>
            <ns0:r>
              <ns0:rPr>
                <ns0:rFonts ns0:ascii="宋体" ns0:hAnsi="宋体" ns0:hint="eastAsia"/>
                <ns0:sz ns0:val="24"/>
                <ns0:szCs ns0:val="24"/>
              </ns0:rPr>
              <ns0:t>DB_DSN</ns0:t>
            </ns0:r>
          </ns0:p>
        </ns0:tc>
        <ns0:tc>
          <ns0:tcPr>
            <ns0:tcW ns0:w="1650" ns0:type="pct"/>
            <ns0:tcBorders>
              <ns0:top ns0:val="nil"/>
              <ns0:left ns0:val="single" ns0:sz="8" ns0:space="0" ns0:color="auto"/>
              <ns0:bottom ns0:val="single" ns0:sz="8" ns0:space="0" ns0:color="auto"/>
              <ns0:right ns0:val="single" ns0:sz="8" ns0:space="0" ns0:color="auto"/>
            </ns0:tcBorders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hideMark/>
          </ns0:tcPr>
          <ns0:p ns2:paraId="56B7963F" ns2:textId="77777777" ns0:rsidR="00C82581" ns0:rsidRDefault="00C82581">
            <ns0:pPr>
              <ns0:spacing ns0:line="460" ns0:lineRule="exact"/>
              <ns0:jc ns0:val="left"/>
            </ns0:pPr>
            <ns0:r>
              <ns0:rPr>
                <ns0:rFonts ns0:ascii="宋体" ns0:hAnsi="宋体" ns0:hint="eastAsia"/>
                <ns0:sz ns0:val="24"/>
                <ns0:szCs ns0:val="24"/>
              </ns0:rPr>
              <ns0:t>test.db</ns0:t>
            </ns0:r>
          </ns0:p>
        </ns0:tc>
        <ns0:tc>
          <ns0:tcPr>
            <ns0:tcW ns0:w="1650" ns0:type="pct"/>
            <ns0:tcBorders>
              <ns0:top ns0:val="nil"/>
              <ns0:left ns0:val="single" ns0:sz="8" ns0:space="0" ns0:color="auto"/>
              <ns0:bottom ns0:val="single" ns0:sz="8" ns0:space="0" ns0:color="auto"/>
              <ns0:right ns0:val="single" ns0:sz="8" ns0:space="0" ns0:color="auto"/>
            </ns0:tcBorders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hideMark/>
          </ns0:tcPr>
          <ns0:p ns2:paraId="5C0BCD5F" ns2:textId="77777777" ns0:rsidR="00C82581" ns0:rsidRDefault="00C82581">
            <ns0:pPr>
              <ns0:spacing ns0:line="460" ns0:lineRule="exact"/>
              <ns0:jc ns0:val="left"/>
            </ns0:pPr>
            <ns0:r>
              <ns0:rPr>
                <ns0:rFonts ns0:ascii="宋体" ns0:hAnsi="宋体" ns0:hint="eastAsia"/>
                <ns0:sz ns0:val="24"/>
                <ns0:szCs ns0:val="24"/>
              </ns0:rPr>
              <ns0:t xml:space="preserve">SQLite </ns0:t>
            </ns0:r>
            <ns0:r>
              <ns0:rPr>
                <ns0:rFonts ns0:ascii="宋体" ns0:hAnsi="宋体" ns0:hint="eastAsia"/>
                <ns0:sz ns0:val="24"/>
                <ns0:szCs ns0:val="24"/>
              </ns0:rPr>
              <ns0:t>文件路径，相对于</ns0:t>
            </ns0:r>
            <ns0:r>
              <ns0:rPr>
                <ns0:rFonts ns0:ascii="宋体" ns0:hAnsi="宋体" ns0:hint="eastAsia"/>
                <ns0:sz ns0:val="24"/>
                <ns0:szCs ns0:val="24"/>
              </ns0:rPr>
              <ns0:t xml:space="preserve"> backend/ </ns0:t>
            </ns0:r>
            <ns0:r>
              <ns0:rPr>
                <ns0:rFonts ns0:ascii="宋体" ns0:hAnsi="宋体" ns0:hint="eastAsia"/>
                <ns0:sz ns0:val="24"/>
                <ns0:szCs ns0:val="24"/>
              </ns0:rPr>
              <ns0:t>工作目录</ns0:t>
            </ns0:r>
          </ns0:p>
        </ns0:tc>
      </ns0:tr>
    </ns0:tbl>
    <ns0:p ns2:paraId="681A1E22" ns2:textId="77777777" ns0:rsidR="00C82581" ns0:rsidRDefault="00C82581">
      <ns0:pPr>
        <ns0:spacing ns0:line="460" ns0:lineRule="exact"/>
        <ns0:ind ns0:firstLineChars="200" ns0:firstLine="480"/>
      </ns0:pPr>
      <ns0:r>
        <ns0:rPr>
          <ns0:rFonts ns0:ascii="宋体" ns0:hAnsi="宋体" ns0:hint="eastAsia"/>
          <ns0:sz ns0:val="24"/>
          <ns0:szCs ns0:val="24"/>
        </ns0:rPr>
        <ns0:t>常用</ns0:t>
      </ns0:r>
      <ns0:r>
        <ns0:rPr>
          <ns0:rFonts ns0:ascii="宋体" ns0:hAnsi="宋体" ns0:hint="eastAsia"/>
          <ns0:sz ns0:val="24"/>
          <ns0:szCs ns0:val="24"/>
        </ns0:rPr>
        <ns0:t xml:space="preserve"> DSN</ns0:t>
      </ns0:r>
      <ns0:r>
        <ns0:rPr>
          <ns0:rFonts ns0:ascii="宋体" ns0:hAnsi="宋体" ns0:hint="eastAsia"/>
          <ns0:sz ns0:val="24"/>
          <ns0:szCs ns0:val="24"/>
        </ns0:rPr>
        <ns0:t>：</ns0:t>
      </ns0:r>
    </ns0:p>
    <ns0:tbl>
      <ns0:tblPr>
        <ns0:tblStyle ns0:val="aff"/>
        <ns0:tblW ns0:w="5000" ns0:type="pct"/>
        <ns0:tblInd ns0:w="0" ns0:type="dxa"/>
        <ns0:tblLook ns0:val="04A0" ns0:firstRow="1" ns0:lastRow="0" ns0:firstColumn="1" ns0:lastColumn="0" ns0:noHBand="0" ns0:noVBand="1"/>
      </ns0:tblPr>
      <ns0:tblGrid>
        <ns0:gridCol ns0:w="4525"/>
        <ns0:gridCol ns0:w="4525"/>
      </ns0:tblGrid>
      <ns0:tr ns0:rsidR="00000000" ns2:paraId="6CDD9566" ns2:textId="77777777">
        <ns0:tc>
          <ns0:tcPr>
            <ns0:tcW ns0:w="2500" ns0:type="pct"/>
            <ns0:tcBorders>
              <ns0:top ns0:val="single" ns0:sz="8" ns0:space="0" ns0:color="auto"/>
              <ns0:left ns0:val="single" ns0:sz="8" ns0:space="0" ns0:color="auto"/>
              <ns0:bottom ns0:val="single" ns0:sz="8" ns0:space="0" ns0:color="auto"/>
              <ns0:right ns0:val="single" ns0:sz="8" ns0:space="0" ns0:color="auto"/>
            </ns0:tcBorders>
            <ns0:shd ns0:val="clear" ns0:color="auto" ns0:fill="F2F2F2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hideMark/>
          </ns0:tcPr>
          <ns0:p ns2:paraId="4D02E3CE" ns2:textId="77777777" ns0:rsidR="00C82581" ns0:rsidRDefault="00C82581">
            <ns0:pPr>
              <ns0:spacing ns0:line="460" ns0:lineRule="exact"/>
              <ns0:jc ns0:val="left"/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值</ns0:t>
            </ns0:r>
          </ns0:p>
        </ns0:tc>
        <ns0:tc>
          <ns0:tcPr>
            <ns0:tcW ns0:w="2500" ns0:type="pct"/>
            <ns0:tcBorders>
              <ns0:top ns0:val="single" ns0:sz="8" ns0:space="0" ns0:color="auto"/>
              <ns0:left ns0:val="single" ns0:sz="8" ns0:space="0" ns0:color="auto"/>
              <ns0:bottom ns0:val="single" ns0:sz="8" ns0:space="0" ns0:color="auto"/>
              <ns0:right ns0:val="single" ns0:sz="8" ns0:space="0" ns0:color="auto"/>
            </ns0:tcBorders>
            <ns0:shd ns0:val="clear" ns0:color="auto" ns0:fill="F2F2F2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hideMark/>
          </ns0:tcPr>
          <ns0:p ns2:paraId="02EA2D6E" ns2:textId="77777777" ns0:rsidR="00C82581" ns0:rsidRDefault="00C82581">
            <ns0:pPr>
              <ns0:spacing ns0:line="460" ns0:lineRule="exact"/>
              <ns0:jc ns0:val="left"/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用途</ns0:t>
            </ns0:r>
          </ns0:p>
        </ns0:tc>
      </ns0:tr>
      <ns0:tr ns0:rsidR="00000000" ns2:paraId="7B6D1129" ns2:textId="77777777">
        <ns0:tc>
          <ns0:tcPr>
            <ns0:tcW ns0:w="2500" ns0:type="pct"/>
            <ns0:tcBorders>
              <ns0:top ns0:val="nil"/>
              <ns0:left ns0:val="single" ns0:sz="8" ns0:space="0" ns0:color="auto"/>
              <ns0:bottom ns0:val="single" ns0:sz="8" ns0:space="0" ns0:color="auto"/>
              <ns0:right ns0:val="single" ns0:sz="8" ns0:space="0" ns0:color="auto"/>
            </ns0:tcBorders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hideMark/>
          </ns0:tcPr>
          <ns0:p ns2:paraId="0BB94BFE" ns2:textId="77777777" ns0:rsidR="00C82581" ns0:rsidRDefault="00C82581">
            <ns0:pPr>
              <ns0:spacing ns0:line="460" ns0:lineRule="exact"/>
              <ns0:jc ns0:val="left"/>
            </ns0:pPr>
            <ns0:r>
              <ns0:rPr>
                <ns0:rFonts ns0:ascii="宋体" ns0:hAnsi="宋体" ns0:hint="eastAsia"/>
                <ns0:sz ns0:val="24"/>
                <ns0:szCs ns0:val="24"/>
              </ns0:rPr>
              <ns0:t>test.db</ns0:t>
            </ns0:r>
          </ns0:p>
        </ns0:tc>
        <ns0:tc>
          <ns0:tcPr>
            <ns0:tcW ns0:w="2500" ns0:type="pct"/>
            <ns0:tcBorders>
              <ns0:top ns0:val="nil"/>
              <ns0:left ns0:val="single" ns0:sz="8" ns0:space="0" ns0:color="auto"/>
              <ns0:bottom ns0:val="single" ns0:sz="8" ns0:space="0" ns0:color="auto"/>
              <ns0:right ns0:val="single" ns0:sz="8" ns0:space="0" ns0:color="auto"/>
            </ns0:tcBorders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hideMark/>
          </ns0:tcPr>
          <ns0:p ns2:paraId="5EA502E6" ns2:textId="77777777" ns0:rsidR="00C82581" ns0:rsidRDefault="00C82581">
            <ns0:pPr>
              <ns0:spacing ns0:line="460" ns0:lineRule="exact"/>
              <ns0:jc ns0:val="left"/>
            </ns0:pPr>
            <ns0:r>
              <ns0:rPr>
                <ns0:rFonts ns0:ascii="宋体" ns0:hAnsi="宋体" ns0:hint="eastAsia"/>
                <ns0:sz ns0:val="24"/>
                <ns0:szCs ns0:val="24"/>
              </ns0:rPr>
              <ns0:t>本地开发（默认）</ns0:t>
            </ns0:r>
          </ns0:p>
        </ns0:tc>
      </ns0:tr>
      <ns0:tr ns0:rsidR="00000000" ns2:paraId="0E6B5C0F" ns2:textId="77777777">
        <ns0:tc>
          <ns0:tcPr>
            <ns0:tcW ns0:w="2500" ns0:type="pct"/>
            <ns0:tcBorders>
              <ns0:top ns0:val="nil"/>
              <ns0:left ns0:val="single" ns0:sz="8" ns0:space="0" ns0:color="auto"/>
              <ns0:bottom ns0:val="single" ns0:sz="8" ns0:space="0" ns0:color="auto"/>
              <ns0:right ns0:val="single" ns0:sz="8" ns0:space="0" ns0:color="auto"/>
            </ns0:tcBorders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hideMark/>
          </ns0:tcPr>
          <ns0:p ns2:paraId="22384968" ns2:textId="77777777" ns0:rsidR="00C82581" ns0:rsidRDefault="00C82581">
            <ns0:pPr>
              <ns0:spacing ns0:line="460" ns0:lineRule="exact"/>
              <ns0:jc ns0:val="left"/>
            </ns0:pPr>
            <ns0:r>
              <ns0:rPr>
                <ns0:rFonts ns0:ascii="宋体" ns0:hAnsi="宋体" ns0:hint="eastAsia"/>
                <ns0:sz ns0:val="24"/>
                <ns0:szCs ns0:val="24"/>
              </ns0:rPr>
              <ns0:lastRenderedPageBreak/>
              <ns0:t>file::memory:?cache=shared</ns0:t>
            </ns0:r>
          </ns0:p>
        </ns0:tc>
        <ns0:tc>
          <ns0:tcPr>
            <ns0:tcW ns0:w="2500" ns0:type="pct"/>
            <ns0:tcBorders>
              <ns0:top ns0:val="nil"/>
              <ns0:left ns0:val="single" ns0:sz="8" ns0:space="0" ns0:color="auto"/>
              <ns0:bottom ns0:val="single" ns0:sz="8" ns0:space="0" ns0:color="auto"/>
              <ns0:right ns0:val="single" ns0:sz="8" ns0:space="0" ns0:color="auto"/>
            </ns0:tcBorders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hideMark/>
          </ns0:tcPr>
          <ns0:p ns2:paraId="6464E9D4" ns2:textId="77777777" ns0:rsidR="00C82581" ns0:rsidRDefault="00C82581">
            <ns0:pPr>
              <ns0:spacing ns0:line="460" ns0:lineRule="exact"/>
              <ns0:jc ns0:val="left"/>
            </ns0:pPr>
            <ns0:r>
              <ns0:rPr>
                <ns0:rFonts ns0:ascii="宋体" ns0:hAnsi="宋体" ns0:hint="eastAsia"/>
                <ns0:sz ns0:val="24"/>
                <ns0:szCs ns0:val="24"/>
              </ns0:rPr>
              <ns0:t>单元测试（内存数据库）</ns0:t>
            </ns0:r>
          </ns0:p>
        </ns0:tc>
      </ns0:tr>
      <ns0:tr ns0:rsidR="00000000" ns2:paraId="4612D85F" ns2:textId="77777777">
        <ns0:tc>
          <ns0:tcPr>
            <ns0:tcW ns0:w="2500" ns0:type="pct"/>
            <ns0:tcBorders>
              <ns0:top ns0:val="nil"/>
              <ns0:left ns0:val="single" ns0:sz="8" ns0:space="0" ns0:color="auto"/>
              <ns0:bottom ns0:val="single" ns0:sz="8" ns0:space="0" ns0:color="auto"/>
              <ns0:right ns0:val="single" ns0:sz="8" ns0:space="0" ns0:color="auto"/>
            </ns0:tcBorders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hideMark/>
          </ns0:tcPr>
          <ns0:p ns2:paraId="47B77075" ns2:textId="77777777" ns0:rsidR="00C82581" ns0:rsidRDefault="00C82581">
            <ns0:pPr>
              <ns0:spacing ns0:line="460" ns0:lineRule="exact"/>
              <ns0:jc ns0:val="left"/>
            </ns0:pPr>
            <ns0:r>
              <ns0:rPr>
                <ns0:rFonts ns0:ascii="宋体" ns0:hAnsi="宋体" ns0:hint="eastAsia"/>
                <ns0:sz ns0:val="24"/>
                <ns0:szCs ns0:val="24"/>
              </ns0:rPr>
              <ns0:t>/data/prod.db</ns0:t>
            </ns0:r>
          </ns0:p>
        </ns0:tc>
        <ns0:tc>
          <ns0:tcPr>
            <ns0:tcW ns0:w="2500" ns0:type="pct"/>
            <ns0:tcBorders>
              <ns0:top ns0:val="nil"/>
              <ns0:left ns0:val="single" ns0:sz="8" ns0:space="0" ns0:color="auto"/>
              <ns0:bottom ns0:val="single" ns0:sz="8" ns0:space="0" ns0:color="auto"/>
              <ns0:right ns0:val="single" ns0:sz="8" ns0:space="0" ns0:color="auto"/>
            </ns0:tcBorders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hideMark/>
          </ns0:tcPr>
          <ns0:p ns2:paraId="63621D81" ns2:textId="77777777" ns0:rsidR="00C82581" ns0:rsidRDefault="00C82581">
            <ns0:pPr>
              <ns0:spacing ns0:line="460" ns0:lineRule="exact"/>
              <ns0:jc ns0:val="left"/>
            </ns0:pPr>
            <ns0:r>
              <ns0:rPr>
                <ns0:rFonts ns0:ascii="宋体" ns0:hAnsi="宋体" ns0:hint="eastAsia"/>
                <ns0:sz ns0:val="24"/>
                <ns0:szCs ns0:val="24"/>
              </ns0:rPr>
              <ns0:t>生产环境（绝对路径）</ns0:t>
            </ns0:r>
          </ns0:p>
        </ns0:tc>
      </ns0:tr>
    </ns0:tbl>
    <ns0:p ns2:paraId="5C038DAD" ns2:textId="77777777" ns0:rsidR="00C82581" ns0:rsidRDefault="00C82581">
      <ns0:pPr>
        <ns0:spacing ns0:line="460" ns0:lineRule="exact"/>
        <ns0:outlineLvl ns0:val="2"/>
      </ns0:pPr>
      <ns0:r>
        <ns0:rPr>
          <ns0:rFonts ns0:ascii="宋体" ns0:hAnsi="宋体" ns0:hint="eastAsia"/>
          <ns0:b/>
          <ns0:bCs/>
          <ns0:sz ns0:val="28"/>
        </ns0:rPr>
        <ns0:t xml:space="preserve">1.2.3 </ns0:t>
      </ns0:r>
      <ns0:r>
        <ns0:rPr>
          <ns0:rFonts ns0:ascii="宋体" ns0:hAnsi="宋体" ns0:hint="eastAsia"/>
          <ns0:b/>
          <ns0:bCs/>
          <ns0:sz ns0:val="28"/>
        </ns0:rPr>
        <ns0:t>自动迁移</ns0:t>
      </ns0:r>
    </ns0:p>
    <ns0:p ns2:paraId="0F5F0589" ns2:textId="77777777" ns0:rsidR="00C82581" ns0:rsidRDefault="00C82581">
      <ns0:pPr>
        <ns0:spacing ns0:line="460" ns0:lineRule="exact"/>
        <ns0:ind ns0:firstLineChars="200" ns0:firstLine="480"/>
      </ns0:pPr>
      <ns0:r>
        <ns0:rPr>
          <ns0:rFonts ns0:ascii="宋体" ns0:hAnsi="宋体" ns0:hint="eastAsia"/>
          <ns0:sz ns0:val="24"/>
          <ns0:szCs ns0:val="24"/>
        </ns0:rPr>
        <ns0:t>服务启动时，</ns0:t>
      </ns0:r>
      <ns0:r>
        <ns0:rPr>
          <ns0:rFonts ns0:ascii="宋体" ns0:hAnsi="宋体" ns0:hint="eastAsia"/>
          <ns0:sz ns0:val="24"/>
          <ns0:szCs ns0:val="24"/>
        </ns0:rPr>
        <ns0:t xml:space="preserve">backend/internal/database/database.go </ns0:t>
      </ns0:r>
      <ns0:r>
        <ns0:rPr>
          <ns0:rFonts ns0:ascii="宋体" ns0:hAnsi="宋体" ns0:hint="eastAsia"/>
          <ns0:sz ns0:val="24"/>
          <ns0:szCs ns0:val="24"/>
        </ns0:rPr>
        <ns0:t>中的</ns0:t>
      </ns0:r>
      <ns0:r>
        <ns0:rPr>
          <ns0:rFonts ns0:ascii="宋体" ns0:hAnsi="宋体" ns0:hint="eastAsia"/>
          <ns0:sz ns0:val="24"/>
          <ns0:szCs ns0:val="24"/>
        </ns0:rPr>
        <ns0:t xml:space="preserve"> Open() </ns0:t>
      </ns0:r>
      <ns0:r>
        <ns0:rPr>
          <ns0:rFonts ns0:ascii="宋体" ns0:hAnsi="宋体" ns0:hint="eastAsia"/>
          <ns0:sz ns0:val="24"/>
          <ns0:szCs ns0:val="24"/>
        </ns0:rPr>
        <ns0:t>会自动迁移以下</ns0:t>
      </ns0:r>
      <ns0:r>
        <ns0:rPr>
          <ns0:rFonts ns0:ascii="宋体" ns0:hAnsi="宋体" ns0:hint="eastAsia"/>
          <ns0:sz ns0:val="24"/>
          <ns0:szCs ns0:val="24"/>
        </ns0:rPr>
        <ns0:t xml:space="preserve"> 10 </ns0:t>
      </ns0:r>
      <ns0:r>
        <ns0:rPr>
          <ns0:rFonts ns0:ascii="宋体" ns0:hAnsi="宋体" ns0:hint="eastAsia"/>
          <ns0:sz ns0:val="24"/>
          <ns0:szCs ns0:val="24"/>
        </ns0:rPr>
        <ns0:t>张表：</ns0:t>
      </ns0:r>
    </ns0:p>
    <ns0:tbl>
      <ns0:tblPr>
        <ns0:tblStyle ns0:val="aff"/>
        <ns0:tblW ns0:w="5000" ns0:type="pct"/>
        <ns0:tblInd ns0:w="0" ns0:type="dxa"/>
        <ns0:tblLook ns0:val="04A0" ns0:firstRow="1" ns0:lastRow="0" ns0:firstColumn="1" ns0:lastColumn="0" ns0:noHBand="0" ns0:noVBand="1"/>
      </ns0:tblPr>
      <ns0:tblGrid>
        <ns0:gridCol ns0:w="3016"/>
        <ns0:gridCol ns0:w="3017"/>
        <ns0:gridCol ns0:w="3017"/>
      </ns0:tblGrid>
      <ns0:tr ns0:rsidR="00000000" ns2:paraId="38C47C2B" ns2:textId="77777777">
        <ns0:tc>
          <ns0:tcPr>
            <ns0:tcW ns0:w="1650" ns0:type="pct"/>
            <ns0:tcBorders>
              <ns0:top ns0:val="single" ns0:sz="8" ns0:space="0" ns0:color="auto"/>
              <ns0:left ns0:val="single" ns0:sz="8" ns0:space="0" ns0:color="auto"/>
              <ns0:bottom ns0:val="single" ns0:sz="8" ns0:space="0" ns0:color="auto"/>
              <ns0:right ns0:val="single" ns0:sz="8" ns0:space="0" ns0:color="auto"/>
            </ns0:tcBorders>
            <ns0:shd ns0:val="clear" ns0:color="auto" ns0:fill="F2F2F2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hideMark/>
          </ns0:tcPr>
          <ns0:p ns2:paraId="4B640A86" ns2:textId="77777777" ns0:rsidR="00C82581" ns0:rsidRDefault="00C82581">
            <ns0:pPr>
              <ns0:spacing ns0:line="460" ns0:lineRule="exact"/>
              <ns0:jc ns0:val="left"/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表名</ns0:t>
            </ns0:r>
          </ns0:p>
        </ns0:tc>
        <ns0:tc>
          <ns0:tcPr>
            <ns0:tcW ns0:w="1650" ns0:type="pct"/>
            <ns0:tcBorders>
              <ns0:top ns0:val="single" ns0:sz="8" ns0:space="0" ns0:color="auto"/>
              <ns0:left ns0:val="single" ns0:sz="8" ns0:space="0" ns0:color="auto"/>
              <ns0:bottom ns0:val="single" ns0:sz="8" ns0:space="0" ns0:color="auto"/>
              <ns0:right ns0:val="single" ns0:sz="8" ns0:space="0" ns0:color="auto"/>
            </ns0:tcBorders>
            <ns0:shd ns0:val="clear" ns0:color="auto" ns0:fill="F2F2F2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hideMark/>
          </ns0:tcPr>
          <ns0:p ns2:paraId="57F48188" ns2:textId="77777777" ns0:rsidR="00C82581" ns0:rsidRDefault="00C82581">
            <ns0:pPr>
              <ns0:spacing ns0:line="460" ns0:lineRule="exact"/>
              <ns0:jc ns0:val="left"/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对应实体</ns0:t>
            </ns0:r>
          </ns0:p>
        </ns0:tc>
        <ns0:tc>
          <ns0:tcPr>
            <ns0:tcW ns0:w="1650" ns0:type="pct"/>
            <ns0:tcBorders>
              <ns0:top ns0:val="single" ns0:sz="8" ns0:space="0" ns0:color="auto"/>
              <ns0:left ns0:val="single" ns0:sz="8" ns0:space="0" ns0:color="auto"/>
              <ns0:bottom ns0:val="single" ns0:sz="8" ns0:space="0" ns0:color="auto"/>
              <ns0:right ns0:val="single" ns0:sz="8" ns0:space="0" ns0:color="auto"/>
            </ns0:tcBorders>
            <ns0:shd ns0:val="clear" ns0:color="auto" ns0:fill="F2F2F2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hideMark/>
          </ns0:tcPr>
          <ns0:p ns2:paraId="5A1A29DA" ns2:textId="77777777" ns0:rsidR="00C82581" ns0:rsidRDefault="00C82581">
            <ns0:pPr>
              <ns0:spacing ns0:line="460" ns0:lineRule="exact"/>
              <ns0:jc ns0:val="left"/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说明</ns0:t>
            </ns0:r>
          </ns0:p>
        </ns0:tc>
      </ns0:tr>
      <ns0:tr ns0:rsidR="00000000" ns2:paraId="6104167E" ns2:textId="77777777">
        <ns0:tc>
          <ns0:tcPr>
            <ns0:tcW ns0:w="1650" ns0:type="pct"/>
            <ns0:tcBorders>
              <ns0:top ns0:val="nil"/>
              <ns0:left ns0:val="single" ns0:sz="8" ns0:space="0" ns0:color="auto"/>
              <ns0:bottom ns0:val="single" ns0:sz="8" ns0:space="0" ns0:color="auto"/>
              <ns0:right ns0:val="single" ns0:sz="8" ns0:space="0" ns0:color="auto"/>
            </ns0:tcBorders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hideMark/>
          </ns0:tcPr>
          <ns0:p ns2:paraId="64DC4DA5" ns2:textId="77777777" ns0:rsidR="00C82581" ns0:rsidRDefault="00C82581">
            <ns0:pPr>
              <ns0:spacing ns0:line="460" ns0:lineRule="exact"/>
              <ns0:jc ns0:val="left"/>
            </ns0:pPr>
            <ns0:r>
              <ns0:rPr>
                <ns0:rFonts ns0:ascii="宋体" ns0:hAnsi="宋体" ns0:hint="eastAsia"/>
                <ns0:sz ns0:val="24"/>
                <ns0:szCs ns0:val="24"/>
              </ns0:rPr>
              <ns0:t>users</ns0:t>
            </ns0:r>
          </ns0:p>
        </ns0:tc>
        <ns0:tc>
          <ns0:tcPr>
            <ns0:tcW ns0:w="1650" ns0:type="pct"/>
            <ns0:tcBorders>
              <ns0:top ns0:val="nil"/>
              <ns0:left ns0:val="single" ns0:sz="8" ns0:space="0" ns0:color="auto"/>
              <ns0:bottom ns0:val="single" ns0:sz="8" ns0:space="0" ns0:color="auto"/>
              <ns0:right ns0:val="single" ns0:sz="8" ns0:space="0" ns0:color="auto"/>
            </ns0:tcBorders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hideMark/>
          </ns0:tcPr>
          <ns0:p ns2:paraId="729B8C7A" ns2:textId="77777777" ns0:rsidR="00C82581" ns0:rsidRDefault="00C82581">
            <ns0:pPr>
              <ns0:spacing ns0:line="460" ns0:lineRule="exact"/>
              <ns0:jc ns0:val="left"/>
            </ns0:pPr>
            <ns0:r>
              <ns0:rPr>
                <ns0:rFonts ns0:ascii="宋体" ns0:hAnsi="宋体" ns0:hint="eastAsia"/>
                <ns0:sz ns0:val="24"/>
                <ns0:szCs ns0:val="24"/>
              </ns0:rPr>
              <ns0:t>User</ns0:t>
            </ns0:r>
          </ns0:p>
        </ns0:tc>
        <ns0:tc>
          <ns0:tcPr>
            <ns0:tcW ns0:w="1650" ns0:type="pct"/>
            <ns0:tcBorders>
              <ns0:top ns0:val="nil"/>
              <ns0:left ns0:val="single" ns0:sz="8" ns0:space="0" ns0:color="auto"/>
              <ns0:bottom ns0:val="single" ns0:sz="8" ns0:space="0" ns0:color="auto"/>
              <ns0:right ns0:val="single" ns0:sz="8" ns0:space="0" ns0:color="auto"/>
            </ns0:tcBorders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hideMark/>
          </ns0:tcPr>
          <ns0:p ns2:paraId="546926D8" ns2:textId="77777777" ns0:rsidR="00C82581" ns0:rsidRDefault="00C82581">
            <ns0:pPr>
              <ns0:spacing ns0:line="460" ns0:lineRule="exact"/>
              <ns0:jc ns0:val="left"/>
            </ns0:pPr>
            <ns0:r>
              <ns0:rPr>
                <ns0:rFonts ns0:ascii="宋体" ns0:hAnsi="宋体" ns0:hint="eastAsia"/>
                <ns0:sz ns0:val="24"/>
                <ns0:szCs ns0:val="24"/>
              </ns0:rPr>
              <ns0:t>用户（</ns0:t>
            </ns0:r>
            <ns0:r>
              <ns0:rPr>
                <ns0:rFonts ns0:ascii="宋体" ns0:hAnsi="宋体" ns0:hint="eastAsia"/>
                <ns0:sz ns0:val="24"/>
                <ns0:szCs ns0:val="24"/>
              </ns0:rPr>
              <ns0:t>UUID</ns0:t>
            </ns0:r>
            <ns0:r>
              <ns0:rPr>
                <ns0:rFonts ns0:ascii="宋体" ns0:hAnsi="宋体" ns0:hint="eastAsia"/>
                <ns0:sz ns0:val="24"/>
                <ns0:szCs ns0:val="24"/>
              </ns0:rPr>
              <ns0:t>、</ns0:t>
            </ns0:r>
            <ns0:r>
              <ns0:rPr>
                <ns0:rFonts ns0:ascii="宋体" ns0:hAnsi="宋体" ns0:hint="eastAsia"/>
                <ns0:sz ns0:val="24"/>
                <ns0:szCs ns0:val="24"/>
              </ns0:rPr>
              <ns0:t>username</ns0:t>
            </ns0:r>
            <ns0:r>
              <ns0:rPr>
                <ns0:rFonts ns0:ascii="宋体" ns0:hAnsi="宋体" ns0:hint="eastAsia"/>
                <ns0:sz ns0:val="24"/>
                <ns0:szCs ns0:val="24"/>
              </ns0:rPr>
              <ns0:t>、</ns0:t>
            </ns0:r>
            <ns0:r>
              <ns0:rPr>
                <ns0:rFonts ns0:ascii="宋体" ns0:hAnsi="宋体" ns0:hint="eastAsia"/>
                <ns0:sz ns0:val="24"/>
                <ns0:szCs ns0:val="24"/>
              </ns0:rPr>
              <ns0:t>email</ns0:t>
            </ns0:r>
            <ns0:r>
              <ns0:rPr>
                <ns0:rFonts ns0:ascii="宋体" ns0:hAnsi="宋体" ns0:hint="eastAsia"/>
                <ns0:sz ns0:val="24"/>
                <ns0:szCs ns0:val="24"/>
              </ns0:rPr>
              <ns0:t>、</ns0:t>
            </ns0:r>
            <ns0:r>
              <ns0:rPr>
                <ns0:rFonts ns0:ascii="宋体" ns0:hAnsi="宋体" ns0:hint="eastAsia"/>
                <ns0:sz ns0:val="24"/>
                <ns0:szCs ns0:val="24"/>
              </ns0:rPr>
              <ns0:t>password_hash</ns0:t>
            </ns0:r>
            <ns0:r>
              <ns0:rPr>
                <ns0:rFonts ns0:ascii="宋体" ns0:hAnsi="宋体" ns0:hint="eastAsia"/>
                <ns0:sz ns0:val="24"/>
                <ns0:szCs ns0:val="24"/>
              </ns0:rPr>
              <ns0:t>、</ns0:t>
            </ns0:r>
            <ns0:r>
              <ns0:rPr>
                <ns0:rFonts ns0:ascii="宋体" ns0:hAnsi="宋体" ns0:hint="eastAsia"/>
                <ns0:sz ns0:val="24"/>
                <ns0:szCs ns0:val="24"/>
              </ns0:rPr>
              <ns0:t>organization_id</ns0:t>
            </ns0:r>
            <ns0:r>
              <ns0:rPr>
                <ns0:rFonts ns0:ascii="宋体" ns0:hAnsi="宋体" ns0:hint="eastAsia"/>
                <ns0:sz ns0:val="24"/>
                <ns0:szCs ns0:val="24"/>
              </ns0:rPr>
              <ns0:t>）</ns0:t>
            </ns0:r>
          </ns0:p>
        </ns0:tc>
      </ns0:tr>
      <ns0:tr ns0:rsidR="00000000" ns2:paraId="643FD5C4" ns2:textId="77777777">
        <ns0:tc>
          <ns0:tcPr>
            <ns0:tcW ns0:w="1650" ns0:type="pct"/>
            <ns0:tcBorders>
              <ns0:top ns0:val="nil"/>
              <ns0:left ns0:val="single" ns0:sz="8" ns0:space="0" ns0:color="auto"/>
              <ns0:bottom ns0:val="single" ns0:sz="8" ns0:space="0" ns0:color="auto"/>
              <ns0:right ns0:val="single" ns0:sz="8" ns0:space="0" ns0:color="auto"/>
            </ns0:tcBorders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hideMark/>
          </ns0:tcPr>
          <ns0:p ns2:paraId="74DFBA6F" ns2:textId="77777777" ns0:rsidR="00C82581" ns0:rsidRDefault="00C82581">
            <ns0:pPr>
              <ns0:spacing ns0:line="460" ns0:lineRule="exact"/>
              <ns0:jc ns0:val="left"/>
            </ns0:pPr>
            <ns0:r>
              <ns0:rPr>
                <ns0:rFonts ns0:ascii="宋体" ns0:hAnsi="宋体" ns0:hint="eastAsia"/>
                <ns0:sz ns0:val="24"/>
                <ns0:szCs ns0:val="24"/>
              </ns0:rPr>
              <ns0:t>organizations</ns0:t>
            </ns0:r>
          </ns0:p>
        </ns0:tc>
        <ns0:tc>
          <ns0:tcPr>
            <ns0:tcW ns0:w="1650" ns0:type="pct"/>
            <ns0:tcBorders>
              <ns0:top ns0:val="nil"/>
              <ns0:left ns0:val="single" ns0:sz="8" ns0:space="0" ns0:color="auto"/>
              <ns0:bottom ns0:val="single" ns0:sz="8" ns0:space="0" ns0:color="auto"/>
              <ns0:right ns0:val="single" ns0:sz="8" ns0:space="0" ns0:color="auto"/>
            </ns0:tcBorders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hideMark/>
          </ns0:tcPr>
          <ns0:p ns2:paraId="46002C49" ns2:textId="77777777" ns0:rsidR="00C82581" ns0:rsidRDefault="00C82581">
            <ns0:pPr>
              <ns0:spacing ns0:line="460" ns0:lineRule="exact"/>
              <ns0:jc ns0:val="left"/>
            </ns0:pPr>
            <ns0:r>
              <ns0:rPr>
                <ns0:rFonts ns0:ascii="宋体" ns0:hAnsi="宋体" ns0:hint="eastAsia"/>
                <ns0:sz ns0:val="24"/>
                <ns0:szCs ns0:val="24"/>
              </ns0:rPr>
              <ns0:t>Organization</ns0:t>
            </ns0:r>
          </ns0:p>
        </ns0:tc>
        <ns0:tc>
          <ns0:tcPr>
            <ns0:tcW ns0:w="1650" ns0:type="pct"/>
            <ns0:tcBorders>
              <ns0:top ns0:val="nil"/>
              <ns0:left ns0:val="single" ns0:sz="8" ns0:space="0" ns0:color="auto"/>
              <ns0:bottom ns0:val="single" ns0:sz="8" ns0:space="0" ns0:color="auto"/>
              <ns0:right ns0:val="single" ns0:sz="8" ns0:space="0" ns0:color="auto"/>
            </ns0:tcBorders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hideMark/>
          </ns0:tcPr>
          <ns0:p ns2:paraId="0FAFBF05" ns2:textId="77777777" ns0:rsidR="00C82581" ns0:rsidRDefault="00C82581">
            <ns0:pPr>
              <ns0:spacing ns0:line="460" ns0:lineRule="exact"/>
              <ns0:jc ns0:val="left"/>
            </ns0:pPr>
            <ns0:r>
              <ns0:rPr>
                <ns0:rFonts ns0:ascii="宋体" ns0:hAnsi="宋体" ns0:hint="eastAsia"/>
                <ns0:sz ns0:val="24"/>
                <ns0:szCs ns0:val="24"/>
              </ns0:rPr>
              <ns0:t>组织（</ns0:t>
            </ns0:r>
            <ns0:r>
              <ns0:rPr>
                <ns0:rFonts ns0:ascii="宋体" ns0:hAnsi="宋体" ns0:hint="eastAsia"/>
                <ns0:sz ns0:val="24"/>
                <ns0:szCs ns0:val="24"/>
              </ns0:rPr>
              <ns0:t>UUID</ns0:t>
            </ns0:r>
            <ns0:r>
              <ns0:rPr>
                <ns0:rFonts ns0:ascii="宋体" ns0:hAnsi="宋体" ns0:hint="eastAsia"/>
                <ns0:sz ns0:val="24"/>
                <ns0:szCs ns0:val="24"/>
              </ns0:rPr>
              <ns0:t>、</ns0:t>
            </ns0:r>
            <ns0:r>
              <ns0:rPr>
                <ns0:rFonts ns0:ascii="宋体" ns0:hAnsi="宋体" ns0:hint="eastAsia"/>
                <ns0:sz ns0:val="24"/>
                <ns0:szCs ns0:val="24"/>
              </ns0:rPr>
              <ns0:t>name</ns0:t>
            </ns0:r>
            <ns0:r>
              <ns0:rPr>
                <ns0:rFonts ns0:ascii="宋体" ns0:hAnsi="宋体" ns0:hint="eastAsia"/>
                <ns0:sz ns0:val="24"/>
                <ns0:szCs ns0:val="24"/>
              </ns0:rPr>
              <ns0:t>、</ns0:t>
            </ns0:r>
            <ns0:r>
              <ns0:rPr>
                <ns0:rFonts ns0:ascii="宋体" ns0:hAnsi="宋体" ns0:hint="eastAsia"/>
                <ns0:sz ns0:val="24"/>
                <ns0:szCs ns0:val="24"/>
              </ns0:rPr>
              <ns0:t>description</ns0:t>
            </ns0:r>
            <ns0:r>
              <ns0:rPr>
                <ns0:rFonts ns0:ascii="宋体" ns0:hAnsi="宋体" ns0:hint="eastAsia"/>
                <ns0:sz ns0:val="24"/>
                <ns0:szCs ns0:val="24"/>
              </ns0:rPr>
              <ns0:t>、</ns0:t>
            </ns0:r>
            <ns0:r>
              <ns0:rPr>
                <ns0:rFonts ns0:ascii="宋体" ns0:hAnsi="宋体" ns0:hint="eastAsia"/>
                <ns0:sz ns0:val="24"/>
                <ns0:szCs ns0:val="24"/>
              </ns0:rPr>
              <ns0:t>sort_order</ns0:t>
            </ns0:r>
            <ns0:r>
              <ns0:rPr>
                <ns0:rFonts ns0:ascii="宋体" ns0:hAnsi="宋体" ns0:hint="eastAsia"/>
                <ns0:sz ns0:val="24"/>
                <ns0:szCs ns0:val="24"/>
              </ns0:rPr>
              <ns0:t>）</ns0:t>
            </ns0:r>
          </ns0:p>
        </ns0:tc>
      </ns0:tr>
      <ns0:tr ns0:rsidR="00000000" ns2:paraId="702A4B16" ns2:textId="77777777">
        <ns0:tc>
          <ns0:tcPr>
            <ns0:tcW ns0:w="1650" ns0:type="pct"/>
            <ns0:tcBorders>
              <ns0:top ns0:val="nil"/>
              <ns0:left ns0:val="single" ns0:sz="8" ns0:space="0" ns0:color="auto"/>
              <ns0:bottom ns0:val="single" ns0:sz="8" ns0:space="0" ns0:color="auto"/>
              <ns0:right ns0:val="single" ns0:sz="8" ns0:space="0" ns0:color="auto"/>
            </ns0:tcBorders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hideMark/>
          </ns0:tcPr>
          <ns0:p ns2:paraId="7FF8ADD2" ns2:textId="77777777" ns0:rsidR="00C82581" ns0:rsidRDefault="00C82581">
            <ns0:pPr>
              <ns0:spacing ns0:line="460" ns0:lineRule="exact"/>
              <ns0:jc ns0:val="left"/>
            </ns0:pPr>
            <ns0:r>
              <ns0:rPr>
                <ns0:rFonts ns0:ascii="宋体" ns0:hAnsi="宋体" ns0:hint="eastAsia"/>
                <ns0:sz ns0:val="24"/>
                <ns0:szCs ns0:val="24"/>
              </ns0:rPr>
              <ns0:t>workspaces</ns0:t>
            </ns0:r>
          </ns0:p>
        </ns0:tc>
        <ns0:tc>
          <ns0:tcPr>
            <ns0:tcW ns0:w="1650" ns0:type="pct"/>
            <ns0:tcBorders>
              <ns0:top ns0:val="nil"/>
              <ns0:left ns0:val="single" ns0:sz="8" ns0:space="0" ns0:color="auto"/>
              <ns0:bottom ns0:val="single" ns0:sz="8" ns0:space="0" ns0:color="auto"/>
              <ns0:right ns0:val="single" ns0:sz="8" ns0:space="0" ns0:color="auto"/>
            </ns0:tcBorders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hideMark/>
          </ns0:tcPr>
          <ns0:p ns2:paraId="02314788" ns2:textId="77777777" ns0:rsidR="00C82581" ns0:rsidRDefault="00C82581">
            <ns0:pPr>
              <ns0:spacing ns0:line="460" ns0:lineRule="exact"/>
              <ns0:jc ns0:val="left"/>
            </ns0:pPr>
            <ns0:r>
              <ns0:rPr>
                <ns0:rFonts ns0:ascii="宋体" ns0:hAnsi="宋体" ns0:hint="eastAsia"/>
                <ns0:sz ns0:val="24"/>
                <ns0:szCs ns0:val="24"/>
              </ns0:rPr>
              <ns0:t>Workspace</ns0:t>
            </ns0:r>
          </ns0:p>
        </ns0:tc>
        <ns0:tc>
          <ns0:tcPr>
            <ns0:tcW ns0:w="1650" ns0:type="pct"/>
            <ns0:tcBorders>
              <ns0:top ns0:val="nil"/>
              <ns0:left ns0:val="single" ns0:sz="8" ns0:space="0" ns0:color="auto"/>
              <ns0:bottom ns0:val="single" ns0:sz="8" ns0:space="0" ns0:color="auto"/>
              <ns0:right ns0:val="single" ns0:sz="8" ns0:space="0" ns0:color="auto"/>
            </ns0:tcBorders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hideMark/>
          </ns0:tcPr>
          <ns0:p ns2:paraId="3791D1CC" ns2:textId="77777777" ns0:rsidR="00C82581" ns0:rsidRDefault="00C82581">
            <ns0:pPr>
              <ns0:spacing ns0:line="460" ns0:lineRule="exact"/>
              <ns0:jc ns0:val="left"/>
            </ns0:pPr>
            <ns0:r>
              <ns0:rPr>
                <ns0:rFonts ns0:ascii="宋体" ns0:hAnsi="宋体" ns0:hint="eastAsia"/>
                <ns0:sz ns0:val="24"/>
                <ns0:szCs ns0:val="24"/>
              </ns0:rPr>
              <ns0:t>工作区（</ns0:t>
            </ns0:r>
            <ns0:r>
              <ns0:rPr>
                <ns0:rFonts ns0:ascii="宋体" ns0:hAnsi="宋体" ns0:hint="eastAsia"/>
                <ns0:sz ns0:val="24"/>
                <ns0:szCs ns0:val="24"/>
              </ns0:rPr>
              <ns0:t>UUID</ns0:t>
            </ns0:r>
            <ns0:r>
              <ns0:rPr>
                <ns0:rFonts ns0:ascii="宋体" ns0:hAnsi="宋体" ns0:hint="eastAsia"/>
                <ns0:sz ns0:val="24"/>
                <ns0:szCs ns0:val="24"/>
              </ns0:rPr>
              <ns0:t>、</ns0:t>
            </ns0:r>
            <ns0:r>
              <ns0:rPr>
                <ns0:rFonts ns0:ascii="宋体" ns0:hAnsi="宋体" ns0:hint="eastAsia"/>
                <ns0:sz ns0:val="24"/>
                <ns0:szCs ns0:val="24"/>
              </ns0:rPr>
              <ns0:t>name</ns0:t>
            </ns0:r>
            <ns0:r>
              <ns0:rPr>
                <ns0:rFonts ns0:ascii="宋体" ns0:hAnsi="宋体" ns0:hint="eastAsia"/>
                <ns0:sz ns0:val="24"/>
                <ns0:szCs ns0:val="24"/>
              </ns0:rPr>
              <ns0:t>、</ns0:t>
            </ns0:r>
            <ns0:r>
              <ns0:rPr>
                <ns0:rFonts ns0:ascii="宋体" ns0:hAnsi="宋体" ns0:hint="eastAsia"/>
                <ns0:sz ns0:val="24"/>
                <ns0:szCs ns0:val="24"/>
              </ns0:rPr>
              <ns0:t>owner_user_id</ns0:t>
            </ns0:r>
            <ns0:r>
              <ns0:rPr>
                <ns0:rFonts ns0:ascii="宋体" ns0:hAnsi="宋体" ns0:hint="eastAsia"/>
                <ns0:sz ns0:val="24"/>
                <ns0:szCs ns0:val="24"/>
              </ns0:rPr>
              <ns0:t>、</ns0:t>
            </ns0:r>
            <ns0:r>
              <ns0:rPr>
                <ns0:rFonts ns0:ascii="宋体" ns0:hAnsi="宋体" ns0:hint="eastAsia"/>
                <ns0:sz ns0:val="24"/>
                <ns0:szCs ns0:val="24"/>
              </ns0:rPr>
              <ns0:t>status</ns0:t>
            </ns0:r>
            <ns0:r>
              <ns0:rPr>
                <ns0:rFonts ns0:ascii="宋体" ns0:hAnsi="宋体" ns0:hint="eastAsia"/>
                <ns0:sz ns0:val="24"/>
                <ns0:szCs ns0:val="24"/>
              </ns0:rPr>
              <ns0:t>）</ns0:t>
            </ns0:r>
          </ns0:p>
        </ns0:tc>
      </ns0:tr>
      <ns0:tr ns0:rsidR="00000000" ns2:paraId="46D93D12" ns2:textId="77777777">
        <ns0:tc>
          <ns0:tcPr>
            <ns0:tcW ns0:w="1650" ns0:type="pct"/>
            <ns0:tcBorders>
              <ns0:top ns0:val="nil"/>
              <ns0:left ns0:val="single" ns0:sz="8" ns0:space="0" ns0:color="auto"/>
              <ns0:bottom ns0:val="single" ns0:sz="8" ns0:space="0" ns0:color="auto"/>
              <ns0:right ns0:val="single" ns0:sz="8" ns0:space="0" ns0:color="auto"/>
            </ns0:tcBorders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hideMark/>
          </ns0:tcPr>
          <ns0:p ns2:paraId="218F82E1" ns2:textId="77777777" ns0:rsidR="00C82581" ns0:rsidRDefault="00C82581">
            <ns0:pPr>
              <ns0:spacing ns0:line="460" ns0:lineRule="exact"/>
              <ns0:jc ns0:val="left"/>
            </ns0:pPr>
            <ns0:r>
              <ns0:rPr>
                <ns0:rFonts ns0:ascii="宋体" ns0:hAnsi="宋体" ns0:hint="eastAsia"/>
                <ns0:sz ns0:val="24"/>
                <ns0:szCs ns0:val="24"/>
              </ns0:rPr>
              <ns0:t>workspace_members</ns0:t>
            </ns0:r>
          </ns0:p>
        </ns0:tc>
        <ns0:tc>
          <ns0:tcPr>
            <ns0:tcW ns0:w="1650" ns0:type="pct"/>
            <ns0:tcBorders>
              <ns0:top ns0:val="nil"/>
              <ns0:left ns0:val="single" ns0:sz="8" ns0:space="0" ns0:color="auto"/>
              <ns0:bottom ns0:val="single" ns0:sz="8" ns0:space="0" ns0:color="auto"/>
              <ns0:right ns0:val="single" ns0:sz="8" ns0:space="0" ns0:color="auto"/>
            </ns0:tcBorders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hideMark/>
          </ns0:tcPr>
          <ns0:p ns2:paraId="199CBD32" ns2:textId="77777777" ns0:rsidR="00C82581" ns0:rsidRDefault="00C82581">
            <ns0:pPr>
              <ns0:spacing ns0:line="460" ns0:lineRule="exact"/>
              <ns0:jc ns0:val="left"/>
            </ns0:pPr>
            <ns0:r>
              <ns0:rPr>
                <ns0:rFonts ns0:ascii="宋体" ns0:hAnsi="宋体" ns0:hint="eastAsia"/>
                <ns0:sz ns0:val="24"/>
                <ns0:szCs ns0:val="24"/>
              </ns0:rPr>
              <ns0:t>WorkspaceMember</ns0:t>
            </ns0:r>
          </ns0:p>
        </ns0:tc>
        <ns0:tc>
          <ns0:tcPr>
            <ns0:tcW ns0:w="1650" ns0:type="pct"/>
            <ns0:tcBorders>
              <ns0:top ns0:val="nil"/>
              <ns0:left ns0:val="single" ns0:sz="8" ns0:space="0" ns0:color="auto"/>
              <ns0:bottom ns0:val="single" ns0:sz="8" ns0:space="0" ns0:color="auto"/>
              <ns0:right ns0:val="single" ns0:sz="8" ns0:space="0" ns0:color="auto"/>
            </ns0:tcBorders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hideMark/>
          </ns0:tcPr>
          <ns0:p ns2:paraId="2D12D745" ns2:textId="77777777" ns0:rsidR="00C82581" ns0:rsidRDefault="00C82581">
            <ns0:pPr>
              <ns0:spacing ns0:line="460" ns0:lineRule="exact"/>
              <ns0:jc ns0:val="left"/>
            </ns0:pPr>
            <ns0:r>
              <ns0:rPr>
                <ns0:rFonts ns0:ascii="宋体" ns0:hAnsi="宋体" ns0:hint="eastAsia"/>
                <ns0:sz ns0:val="24"/>
                <ns0:szCs ns0:val="24"/>
              </ns0:rPr>
              <ns0:t>工作区成员（</ns0:t>
            </ns0:r>
            <ns0:r>
              <ns0:rPr>
                <ns0:rFonts ns0:ascii="宋体" ns0:hAnsi="宋体" ns0:hint="eastAsia"/>
                <ns0:sz ns0:val="24"/>
                <ns0:szCs ns0:val="24"/>
              </ns0:rPr>
              <ns0:t>UUID</ns0:t>
            </ns0:r>
            <ns0:r>
              <ns0:rPr>
                <ns0:rFonts ns0:ascii="宋体" ns0:hAnsi="宋体" ns0:hint="eastAsia"/>
                <ns0:sz ns0:val="24"/>
                <ns0:szCs ns0:val="24"/>
              </ns0:rPr>
              <ns0:t>、</ns0:t>
            </ns0:r>
            <ns0:r>
              <ns0:rPr>
                <ns0:rFonts ns0:ascii="宋体" ns0:hAnsi="宋体" ns0:hint="eastAsia"/>
                <ns0:sz ns0:val="24"/>
                <ns0:szCs ns0:val="24"/>
              </ns0:rPr>
              <ns0:t>workspace_id</ns0:t>
            </ns0:r>
            <ns0:r>
              <ns0:rPr>
                <ns0:rFonts ns0:ascii="宋体" ns0:hAnsi="宋体" ns0:hint="eastAsia"/>
                <ns0:sz ns0:val="24"/>
                <ns0:szCs ns0:val="24"/>
              </ns0:rPr>
              <ns0:t>、</ns0:t>
            </ns0:r>
            <ns0:r>
              <ns0:rPr>
                <ns0:rFonts ns0:ascii="宋体" ns0:hAnsi="宋体" ns0:hint="eastAsia"/>
                <ns0:sz ns0:val="24"/>
                <ns0:szCs ns0:val="24"/>
              </ns0:rPr>
              <ns0:t>user_id</ns0:t>
            </ns0:r>
            <ns0:r>
              <ns0:rPr>
                <ns0:rFonts ns0:ascii="宋体" ns0:hAnsi="宋体" ns0:hint="eastAsia"/>
                <ns0:sz ns0:val="24"/>
                <ns0:szCs ns0:val="24"/>
              </ns0:rPr>
              <ns0:t>、</ns0:t>
            </ns0:r>
            <ns0:r>
              <ns0:rPr>
                <ns0:rFonts ns0:ascii="宋体" ns0:hAnsi="宋体" ns0:hint="eastAsia"/>
                <ns0:sz ns0:val="24"/>
                <ns0:szCs ns0:val="24"/>
              </ns0:rPr>
              <ns0:t>role</ns0:t>
            </ns0:r>
            <ns0:r>
              <ns0:rPr>
                <ns0:rFonts ns0:ascii="宋体" ns0:hAnsi="宋体" ns0:hint="eastAsia"/>
                <ns0:sz ns0:val="24"/>
                <ns0:szCs ns0:val="24"/>
              </ns0:rPr>
              <ns0:t>）</ns0:t>
            </ns0:r>
          </ns0:p>
        </ns0:tc>
      </ns0:tr>
      <ns0:tr ns0:rsidR="00000000" ns2:paraId="75DF0C0A" ns2:textId="77777777">
        <ns0:tc>
          <ns0:tcPr>
            <ns0:tcW ns0:w="1650" ns0:type="pct"/>
            <ns0:tcBorders>
              <ns0:top ns0:val="nil"/>
              <ns0:left ns0:val="single" ns0:sz="8" ns0:space="0" ns0:color="auto"/>
              <ns0:bottom ns0:val="single" ns0:sz="8" ns0:space="0" ns0:color="auto"/>
              <ns0:right ns0:val="single" ns0:sz="8" ns0:space="0" ns0:color="auto"/>
            </ns0:tcBorders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hideMark/>
          </ns0:tcPr>
          <ns0:p ns2:paraId="1708AE90" ns2:textId="77777777" ns0:rsidR="00C82581" ns0:rsidRDefault="00C82581">
            <ns0:pPr>
              <ns0:spacing ns0:line="460" ns0:lineRule="exact"/>
              <ns0:jc ns0:val="left"/>
            </ns0:pPr>
            <ns0:r>
              <ns0:rPr>
                <ns0:rFonts ns0:ascii="宋体" ns0:hAnsi="宋体" ns0:hint="eastAsia"/>
                <ns0:sz ns0:val="24"/>
                <ns0:szCs ns0:val="24"/>
              </ns0:rPr>
              <ns0:t>documents</ns0:t>
            </ns0:r>
          </ns0:p>
        </ns0:tc>
        <ns0:tc>
          <ns0:tcPr>
            <ns0:tcW ns0:w="1650" ns0:type="pct"/>
            <ns0:tcBorders>
              <ns0:top ns0:val="nil"/>
              <ns0:left ns0:val="single" ns0:sz="8" ns0:space="0" ns0:color="auto"/>
              <ns0:bottom ns0:val="single" ns0:sz="8" ns0:space="0" ns0:color="auto"/>
              <ns0:right ns0:val="single" ns0:sz="8" ns0:space="0" ns0:color="auto"/>
            </ns0:tcBorders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hideMark/>
          </ns0:tcPr>
          <ns0:p ns2:paraId="431D87AE" ns2:textId="77777777" ns0:rsidR="00C82581" ns0:rsidRDefault="00C82581">
            <ns0:pPr>
              <ns0:spacing ns0:line="460" ns0:lineRule="exact"/>
              <ns0:jc ns0:val="left"/>
            </ns0:pPr>
            <ns0:r>
              <ns0:rPr>
                <ns0:rFonts ns0:ascii="宋体" ns0:hAnsi="宋体" ns0:hint="eastAsia"/>
                <ns0:sz ns0:val="24"/>
                <ns0:szCs ns0:val="24"/>
              </ns0:rPr>
              <ns0:t>Document</ns0:t>
            </ns0:r>
          </ns0:p>
        </ns0:tc>
        <ns0:tc>
          <ns0:tcPr>
            <ns0:tcW ns0:w="1650" ns0:type="pct"/>
            <ns0:tcBorders>
              <ns0:top ns0:val="nil"/>
              <ns0:left ns0:val="single" ns0:sz="8" ns0:space="0" ns0:color="auto"/>
              <ns0:bottom ns0:val="single" ns0:sz="8" ns0:space="0" ns0:color="auto"/>
              <ns0:right ns0:val="single" ns0:sz="8" ns0:space="0" ns0:color="auto"/>
            </ns0:tcBorders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hideMark/>
          </ns0:tcPr>
          <ns0:p ns2:paraId="5EEAEEFB" ns2:textId="77777777" ns0:rsidR="00C82581" ns0:rsidRDefault="00C82581">
            <ns0:pPr>
              <ns0:spacing ns0:line="460" ns0:lineRule="exact"/>
              <ns0:jc ns0:val="left"/>
            </ns0:pPr>
            <ns0:r>
              <ns0:rPr>
                <ns0:rFonts ns0:ascii="宋体" ns0:hAnsi="宋体" ns0:hint="eastAsia"/>
                <ns0:sz ns0:val="24"/>
                <ns0:szCs ns0:val="24"/>
              </ns0:rPr>
              <ns0:t>文档（</ns0:t>
            </ns0:r>
            <ns0:r>
              <ns0:rPr>
                <ns0:rFonts ns0:ascii="宋体" ns0:hAnsi="宋体" ns0:hint="eastAsia"/>
                <ns0:sz ns0:val="24"/>
                <ns0:szCs ns0:val="24"/>
              </ns0:rPr>
              <ns0:t>UUID</ns0:t>
            </ns0:r>
            <ns0:r>
              <ns0:rPr>
                <ns0:rFonts ns0:ascii="宋体" ns0:hAnsi="宋体" ns0:hint="eastAsia"/>
                <ns0:sz ns0:val="24"/>
                <ns0:szCs ns0:val="24"/>
              </ns0:rPr>
              <ns0:t>、</ns0:t>
            </ns0:r>
            <ns0:r>
              <ns0:rPr>
                <ns0:rFonts ns0:ascii="宋体" ns0:hAnsi="宋体" ns0:hint="eastAsia"/>
                <ns0:sz ns0:val="24"/>
                <ns0:szCs ns0:val="24"/>
              </ns0:rPr>
              <ns0:t>workspace_id</ns0:t>
            </ns0:r>
            <ns0:r>
              <ns0:rPr>
                <ns0:rFonts ns0:ascii="宋体" ns0:hAnsi="宋体" ns0:hint="eastAsia"/>
                <ns0:sz ns0:val="24"/>
                <ns0:szCs ns0:val="24"/>
              </ns0:rPr>
              <ns0:t>、</ns0:t>
            </ns0:r>
            <ns0:r>
              <ns0:rPr>
                <ns0:rFonts ns0:ascii="宋体" ns0:hAnsi="宋体" ns0:hint="eastAsia"/>
                <ns0:sz ns0:val="24"/>
                <ns0:szCs ns0:val="24"/>
              </ns0:rPr>
              <ns0:t>parent_id</ns0:t>
            </ns0:r>
            <ns0:r>
              <ns0:rPr>
                <ns0:rFonts ns0:ascii="宋体" ns0:hAnsi="宋体" ns0:hint="eastAsia"/>
                <ns0:sz ns0:val="24"/>
                <ns0:szCs ns0:val="24"/>
              </ns0:rPr>
              <ns0:t>、</ns0:t>
            </ns0:r>
            <ns0:r>
              <ns0:rPr>
                <ns0:rFonts ns0:ascii="宋体" ns0:hAnsi="宋体" ns0:hint="eastAsia"/>
                <ns0:sz ns0:val="24"/>
                <ns0:szCs ns0:val="24"/>
              </ns0:rPr>
              <ns0:t>title</ns0:t>
            </ns0:r>
            <ns0:r>
              <ns0:rPr>
                <ns0:rFonts ns0:ascii="宋体" ns0:hAnsi="宋体" ns0:hint="eastAsia"/>
                <ns0:sz ns0:val="24"/>
                <ns0:szCs ns0:val="24"/>
              </ns0:rPr>
              <ns0:t>、</ns0:t>
            </ns0:r>
            <ns0:r>
              <ns0:rPr>
                <ns0:rFonts ns0:ascii="宋体" ns0:hAnsi="宋体" ns0:hint="eastAsia"/>
                <ns0:sz ns0:val="24"/>
                <ns0:szCs ns0:val="24"/>
              </ns0:rPr>
              <ns0:t>doc_type</ns0:t>
            </ns0:r>
            <ns0:r>
              <ns0:rPr>
                <ns0:rFonts ns0:ascii="宋体" ns0:hAnsi="宋体" ns0:hint="eastAsia"/>
                <ns0:sz ns0:val="24"/>
                <ns0:szCs ns0:val="24"/>
              </ns0:rPr>
              <ns0:t>、</ns0:t>
            </ns0:r>
            <ns0:r>
              <ns0:rPr>
                <ns0:rFonts ns0:ascii="宋体" ns0:hAnsi="宋体" ns0:hint="eastAsia"/>
                <ns0:sz ns0:val="24"/>
                <ns0:szCs ns0:val="24"/>
              </ns0:rPr>
              <ns0:t>status</ns0:t>
            </ns0:r>
            <ns0:r>
              <ns0:rPr>
                <ns0:rFonts ns0:ascii="宋体" ns0:hAnsi="宋体" ns0:hint="eastAsia"/>
                <ns0:sz ns0:val="24"/>
                <ns0:szCs ns0:val="24"/>
              </ns0:rPr>
              <ns0:t>）</ns0:t>
            </ns0:r>
          </ns0:p>
        </ns0:tc>
      </ns0:tr>
      <ns0:tr ns0:rsidR="00000000" ns2:paraId="788D855B" ns2:textId="77777777">
        <ns0:tc>
          <ns0:tcPr>
            <ns0:tcW ns0:w="1650" ns0:type="pct"/>
            <ns0:tcBorders>
              <ns0:top ns0:val="nil"/>
              <ns0:left ns0:val="single" ns0:sz="8" ns0:space="0" ns0:color="auto"/>
              <ns0:bottom ns0:val="single" ns0:sz="8" ns0:space="0" ns0:color="auto"/>
              <ns0:right ns0:val="single" ns0:sz="8" ns0:space="0" ns0:color="auto"/>
            </ns0:tcBorders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hideMark/>
          </ns0:tcPr>
          <ns0:p ns2:paraId="08DDDB50" ns2:textId="77777777" ns0:rsidR="00C82581" ns0:rsidRDefault="00C82581">
            <ns0:pPr>
              <ns0:spacing ns0:line="460" ns0:lineRule="exact"/>
              <ns0:jc ns0:val="left"/>
            </ns0:pPr>
            <ns0:r>
              <ns0:rPr>
                <ns0:rFonts ns0:ascii="宋体" ns0:hAnsi="宋体" ns0:hint="eastAsia"/>
                <ns0:sz ns0:val="24"/>
                <ns0:szCs ns0:val="24"/>
              </ns0:rPr>
              <ns0:t>doc_acl</ns0:t>
            </ns0:r>
          </ns0:p>
        </ns0:tc>
        <ns0:tc>
          <ns0:tcPr>
            <ns0:tcW ns0:w="1650" ns0:type="pct"/>
            <ns0:tcBorders>
              <ns0:top ns0:val="nil"/>
              <ns0:left ns0:val="single" ns0:sz="8" ns0:space="0" ns0:color="auto"/>
              <ns0:bottom ns0:val="single" ns0:sz="8" ns0:space="0" ns0:color="auto"/>
              <ns0:right ns0:val="single" ns0:sz="8" ns0:space="0" ns0:color="auto"/>
            </ns0:tcBorders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hideMark/>
          </ns0:tcPr>
          <ns0:p ns2:paraId="42335352" ns2:textId="77777777" ns0:rsidR="00C82581" ns0:rsidRDefault="00C82581">
            <ns0:pPr>
              <ns0:spacing ns0:line="460" ns0:lineRule="exact"/>
              <ns0:jc ns0:val="left"/>
            </ns0:pPr>
            <ns0:r>
              <ns0:rPr>
                <ns0:rFonts ns0:ascii="宋体" ns0:hAnsi="宋体" ns0:hint="eastAsia"/>
                <ns0:sz ns0:val="24"/>
                <ns0:szCs ns0:val="24"/>
              </ns0:rPr>
              <ns0:t>DocACL</ns0:t>
            </ns0:r>
          </ns0:p>
        </ns0:tc>
        <ns0:tc>
          <ns0:tcPr>
            <ns0:tcW ns0:w="1650" ns0:type="pct"/>
            <ns0:tcBorders>
              <ns0:top ns0:val="nil"/>
              <ns0:left ns0:val="single" ns0:sz="8" ns0:space="0" ns0:color="auto"/>
              <ns0:bottom ns0:val="single" ns0:sz="8" ns0:space="0" ns0:color="auto"/>
              <ns0:right ns0:val="single" ns0:sz="8" ns0:space="0" ns0:color="auto"/>
            </ns0:tcBorders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hideMark/>
          </ns0:tcPr>
          <ns0:p ns2:paraId="461040AA" ns2:textId="77777777" ns0:rsidR="00C82581" ns0:rsidRDefault="00C82581">
            <ns0:pPr>
              <ns0:spacing ns0:line="460" ns0:lineRule="exact"/>
              <ns0:jc ns0:val="left"/>
            </ns0:pPr>
            <ns0:r>
              <ns0:rPr>
                <ns0:rFonts ns0:ascii="宋体" ns0:hAnsi="宋体" ns0:hint="eastAsia"/>
                <ns0:sz ns0:val="24"/>
                <ns0:szCs ns0:val="24"/>
              </ns0:rPr>
              <ns0:t>文档权限（</ns0:t>
            </ns0:r>
            <ns0:r>
              <ns0:rPr>
                <ns0:rFonts ns0:ascii="宋体" ns0:hAnsi="宋体" ns0:hint="eastAsia"/>
                <ns0:sz ns0:val="24"/>
                <ns0:szCs ns0:val="24"/>
              </ns0:rPr>
              <ns0:t>UUID</ns0:t>
            </ns0:r>
            <ns0:r>
              <ns0:rPr>
                <ns0:rFonts ns0:ascii="宋体" ns0:hAnsi="宋体" ns0:hint="eastAsia"/>
                <ns0:sz ns0:val="24"/>
                <ns0:szCs ns0:val="24"/>
              </ns0:rPr>
              <ns0:t>、</ns0:t>
            </ns0:r>
            <ns0:r>
              <ns0:rPr>
                <ns0:rFonts ns0:ascii="宋体" ns0:hAnsi="宋体" ns0:hint="eastAsia"/>
                <ns0:sz ns0:val="24"/>
                <ns0:szCs ns0:val="24"/>
              </ns0:rPr>
              <ns0:t>document_id</ns0:t>
            </ns0:r>
            <ns0:r>
              <ns0:rPr>
                <ns0:rFonts ns0:ascii="宋体" ns0:hAnsi="宋体" ns0:hint="eastAsia"/>
                <ns0:sz ns0:val="24"/>
                <ns0:szCs ns0:val="24"/>
              </ns0:rPr>
              <ns0:t>、</ns0:t>
            </ns0:r>
            <ns0:r>
              <ns0:rPr>
                <ns0:rFonts ns0:ascii="宋体" ns0:hAnsi="宋体" ns0:hint="eastAsia"/>
                <ns0:sz ns0:val="24"/>
                <ns0:szCs ns0:val="24"/>
              </ns0:rPr>
              <ns0:t>subject_type</ns0:t>
            </ns0:r>
            <ns0:r>
              <ns0:rPr>
                <ns0:rFonts ns0:ascii="宋体" ns0:hAnsi="宋体" ns0:hint="eastAsia"/>
                <ns0:sz ns0:val="24"/>
                <ns0:szCs ns0:val="24"/>
              </ns0:rPr>
              <ns0:t>、</ns0:t>
            </ns0:r>
            <ns0:r>
              <ns0:rPr>
                <ns0:rFonts ns0:ascii="宋体" ns0:hAnsi="宋体" ns0:hint="eastAsia"/>
                <ns0:sz ns0:val="24"/>
                <ns0:szCs ns0:val="24"/>
              </ns0:rPr>
              <ns0:t xml:space="preserve">permissions </ns0:t>
            </ns0:r>
            <ns0:r>
              <ns0:rPr>
                <ns0:rFonts ns0:ascii="宋体" ns0:hAnsi="宋体" ns0:hint="eastAsia"/>
                <ns0:sz ns0:val="24"/>
                <ns0:szCs ns0:val="24"/>
              </ns0:rPr>
              <ns0:t>位图）</ns0:t>
            </ns0:r>
          </ns0:p>
        </ns0:tc>
      </ns0:tr>
      <ns0:tr ns0:rsidR="00000000" ns2:paraId="2E8C8580" ns2:textId="77777777">
        <ns0:tc>
          <ns0:tcPr>
            <ns0:tcW ns0:w="1650" ns0:type="pct"/>
            <ns0:tcBorders>
              <ns0:top ns0:val="nil"/>
              <ns0:left ns0:val="single" ns0:sz="8" ns0:space="0" ns0:color="auto"/>
              <ns0:bottom ns0:val="single" ns0:sz="8" ns0:space="0" ns0:color="auto"/>
              <ns0:right ns0:val="single" ns0:sz="8" ns0:space="0" ns0:color="auto"/>
            </ns0:tcBorders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hideMark/>
          </ns0:tcPr>
          <ns0:p ns2:paraId="6841FED3" ns2:textId="77777777" ns0:rsidR="00C82581" ns0:rsidRDefault="00C82581">
            <ns0:pPr>
              <ns0:spacing ns0:line="460" ns0:lineRule="exact"/>
              <ns0:jc ns0:val="left"/>
            </ns0:pPr>
            <ns0:r>
              <ns0:rPr>
                <ns0:rFonts ns0:ascii="宋体" ns0:hAnsi="宋体" ns0:hint="eastAsia"/>
                <ns0:sz ns0:val="24"/>
                <ns0:szCs ns0:val="24"/>
              </ns0:rPr>
              <ns0:t>document_bodies</ns0:t>
            </ns0:r>
          </ns0:p>
        </ns0:tc>
        <ns0:tc>
          <ns0:tcPr>
            <ns0:tcW ns0:w="1650" ns0:type="pct"/>
            <ns0:tcBorders>
              <ns0:top ns0:val="nil"/>
              <ns0:left ns0:val="single" ns0:sz="8" ns0:space="0" ns0:color="auto"/>
              <ns0:bottom ns0:val="single" ns0:sz="8" ns0:space="0" ns0:color="auto"/>
              <ns0:right ns0:val="single" ns0:sz="8" ns0:space="0" ns0:color="auto"/>
            </ns0:tcBorders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hideMark/>
          </ns0:tcPr>
          <ns0:p ns2:paraId="46D9CDC7" ns2:textId="77777777" ns0:rsidR="00C82581" ns0:rsidRDefault="00C82581">
            <ns0:pPr>
              <ns0:spacing ns0:line="460" ns0:lineRule="exact"/>
              <ns0:jc ns0:val="left"/>
            </ns0:pPr>
            <ns0:r>
              <ns0:rPr>
                <ns0:rFonts ns0:ascii="宋体" ns0:hAnsi="宋体" ns0:hint="eastAsia"/>
                <ns0:sz ns0:val="24"/>
                <ns0:szCs ns0:val="24"/>
              </ns0:rPr>
              <ns0:t>DocumentBody</ns0:t>
            </ns0:r>
          </ns0:p>
        </ns0:tc>
        <ns0:tc>
          <ns0:tcPr>
            <ns0:tcW ns0:w="1650" ns0:type="pct"/>
            <ns0:tcBorders>
              <ns0:top ns0:val="nil"/>
              <ns0:left ns0:val="single" ns0:sz="8" ns0:space="0" ns0:color="auto"/>
              <ns0:bottom ns0:val="single" ns0:sz="8" ns0:space="0" ns0:color="auto"/>
              <ns0:right ns0:val="single" ns0:sz="8" ns0:space="0" ns0:color="auto"/>
            </ns0:tcBorders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hideMark/>
          </ns0:tcPr>
          <ns0:p ns2:paraId="2CB81F10" ns2:textId="77777777" ns0:rsidR="00C82581" ns0:rsidRDefault="00C82581">
            <ns0:pPr>
              <ns0:spacing ns0:line="460" ns0:lineRule="exact"/>
              <ns0:jc ns0:val="left"/>
            </ns0:pPr>
            <ns0:r>
              <ns0:rPr>
                <ns0:rFonts ns0:ascii="宋体" ns0:hAnsi="宋体" ns0:hint="eastAsia"/>
                <ns0:sz ns0:val="24"/>
                <ns0:szCs ns0:val="24"/>
              </ns0:rPr>
              <ns0:t>文档正文</ns0:t>
            </ns0:r>
            <ns0:r>
              <ns0:rPr>
                <ns0:rFonts ns0:ascii="宋体" ns0:hAnsi="宋体" ns0:hint="eastAsia"/>
                <ns0:sz ns0:val="24"/>
                <ns0:szCs ns0:val="24"/>
              </ns0:rPr>
              <ns0:t xml:space="preserve"> BLOB</ns0:t>
            </ns0:r>
            <ns0:r>
              <ns0:rPr>
                <ns0:rFonts ns0:ascii="宋体" ns0:hAnsi="宋体" ns0:hint="eastAsia"/>
                <ns0:sz ns0:val="24"/>
                <ns0:szCs ns0:val="24"/>
              </ns0:rPr>
              <ns0:lastRenderedPageBreak/>
              <ns0:t>（</ns0:t>
            </ns0:r>
            <ns0:r>
              <ns0:rPr>
                <ns0:rFonts ns0:ascii="宋体" ns0:hAnsi="宋体" ns0:hint="eastAsia"/>
                <ns0:sz ns0:val="24"/>
                <ns0:szCs ns0:val="24"/>
              </ns0:rPr>
              <ns0:t>document_id</ns0:t>
            </ns0:r>
            <ns0:r>
              <ns0:rPr>
                <ns0:rFonts ns0:ascii="宋体" ns0:hAnsi="宋体" ns0:hint="eastAsia"/>
                <ns0:sz ns0:val="24"/>
                <ns0:szCs ns0:val="24"/>
              </ns0:rPr>
              <ns0:t>、</ns0:t>
            </ns0:r>
            <ns0:r>
              <ns0:rPr>
                <ns0:rFonts ns0:ascii="宋体" ns0:hAnsi="宋体" ns0:hint="eastAsia"/>
                <ns0:sz ns0:val="24"/>
                <ns0:szCs ns0:val="24"/>
              </ns0:rPr>
              <ns0:t>body_type</ns0:t>
            </ns0:r>
            <ns0:r>
              <ns0:rPr>
                <ns0:rFonts ns0:ascii="宋体" ns0:hAnsi="宋体" ns0:hint="eastAsia"/>
                <ns0:sz ns0:val="24"/>
                <ns0:szCs ns0:val="24"/>
              </ns0:rPr>
              <ns0:t>、</ns0:t>
            </ns0:r>
            <ns0:r>
              <ns0:rPr>
                <ns0:rFonts ns0:ascii="宋体" ns0:hAnsi="宋体" ns0:hint="eastAsia"/>
                <ns0:sz ns0:val="24"/>
                <ns0:szCs ns0:val="24"/>
              </ns0:rPr>
              <ns0:t>body</ns0:t>
            </ns0:r>
            <ns0:r>
              <ns0:rPr>
                <ns0:rFonts ns0:ascii="宋体" ns0:hAnsi="宋体" ns0:hint="eastAsia"/>
                <ns0:sz ns0:val="24"/>
                <ns0:szCs ns0:val="24"/>
              </ns0:rPr>
              <ns0:t>、</ns0:t>
            </ns0:r>
            <ns0:r>
              <ns0:rPr>
                <ns0:rFonts ns0:ascii="宋体" ns0:hAnsi="宋体" ns0:hint="eastAsia"/>
                <ns0:sz ns0:val="24"/>
                <ns0:szCs ns0:val="24"/>
              </ns0:rPr>
              <ns0:t>size</ns0:t>
            </ns0:r>
            <ns0:r>
              <ns0:rPr>
                <ns0:rFonts ns0:ascii="宋体" ns0:hAnsi="宋体" ns0:hint="eastAsia"/>
                <ns0:sz ns0:val="24"/>
                <ns0:szCs ns0:val="24"/>
              </ns0:rPr>
              <ns0:t>）</ns0:t>
            </ns0:r>
          </ns0:p>
        </ns0:tc>
      </ns0:tr>
      <ns0:tr ns0:rsidR="00000000" ns2:paraId="75DC220E" ns2:textId="77777777">
        <ns0:tc>
          <ns0:tcPr>
            <ns0:tcW ns0:w="1650" ns0:type="pct"/>
            <ns0:tcBorders>
              <ns0:top ns0:val="nil"/>
              <ns0:left ns0:val="single" ns0:sz="8" ns0:space="0" ns0:color="auto"/>
              <ns0:bottom ns0:val="single" ns0:sz="8" ns0:space="0" ns0:color="auto"/>
              <ns0:right ns0:val="single" ns0:sz="8" ns0:space="0" ns0:color="auto"/>
            </ns0:tcBorders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hideMark/>
          </ns0:tcPr>
          <ns0:p ns2:paraId="5FEA4D6C" ns2:textId="77777777" ns0:rsidR="00C82581" ns0:rsidRDefault="00C82581">
            <ns0:pPr>
              <ns0:spacing ns0:line="460" ns0:lineRule="exact"/>
              <ns0:jc ns0:val="left"/>
            </ns0:pPr>
            <ns0:r>
              <ns0:rPr>
                <ns0:rFonts ns0:ascii="宋体" ns0:hAnsi="宋体" ns0:hint="eastAsia"/>
                <ns0:sz ns0:val="24"/>
                <ns0:szCs ns0:val="24"/>
              </ns0:rPr>
              <ns0:lastRenderedPageBreak/>
              <ns0:t>spreadsheet_blocks</ns0:t>
            </ns0:r>
          </ns0:p>
        </ns0:tc>
        <ns0:tc>
          <ns0:tcPr>
            <ns0:tcW ns0:w="1650" ns0:type="pct"/>
            <ns0:tcBorders>
              <ns0:top ns0:val="nil"/>
              <ns0:left ns0:val="single" ns0:sz="8" ns0:space="0" ns0:color="auto"/>
              <ns0:bottom ns0:val="single" ns0:sz="8" ns0:space="0" ns0:color="auto"/>
              <ns0:right ns0:val="single" ns0:sz="8" ns0:space="0" ns0:color="auto"/>
            </ns0:tcBorders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hideMark/>
          </ns0:tcPr>
          <ns0:p ns2:paraId="3AA924D7" ns2:textId="77777777" ns0:rsidR="00C82581" ns0:rsidRDefault="00C82581">
            <ns0:pPr>
              <ns0:spacing ns0:line="460" ns0:lineRule="exact"/>
              <ns0:jc ns0:val="left"/>
            </ns0:pPr>
            <ns0:r>
              <ns0:rPr>
                <ns0:rFonts ns0:ascii="宋体" ns0:hAnsi="宋体" ns0:hint="eastAsia"/>
                <ns0:sz ns0:val="24"/>
                <ns0:szCs ns0:val="24"/>
              </ns0:rPr>
              <ns0:t>SpreadsheetBlock</ns0:t>
            </ns0:r>
          </ns0:p>
        </ns0:tc>
        <ns0:tc>
          <ns0:tcPr>
            <ns0:tcW ns0:w="1650" ns0:type="pct"/>
            <ns0:tcBorders>
              <ns0:top ns0:val="nil"/>
              <ns0:left ns0:val="single" ns0:sz="8" ns0:space="0" ns0:color="auto"/>
              <ns0:bottom ns0:val="single" ns0:sz="8" ns0:space="0" ns0:color="auto"/>
              <ns0:right ns0:val="single" ns0:sz="8" ns0:space="0" ns0:color="auto"/>
            </ns0:tcBorders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hideMark/>
          </ns0:tcPr>
          <ns0:p ns2:paraId="05F72892" ns2:textId="77777777" ns0:rsidR="00C82581" ns0:rsidRDefault="00C82581">
            <ns0:pPr>
              <ns0:spacing ns0:line="460" ns0:lineRule="exact"/>
              <ns0:jc ns0:val="left"/>
            </ns0:pPr>
            <ns0:r>
              <ns0:rPr>
                <ns0:rFonts ns0:ascii="宋体" ns0:hAnsi="宋体" ns0:hint="eastAsia"/>
                <ns0:sz ns0:val="24"/>
                <ns0:szCs ns0:val="24"/>
              </ns0:rPr>
              <ns0:t>多维表格（</ns0:t>
            </ns0:r>
            <ns0:r>
              <ns0:rPr>
                <ns0:rFonts ns0:ascii="宋体" ns0:hAnsi="宋体" ns0:hint="eastAsia"/>
                <ns0:sz ns0:val="24"/>
                <ns0:szCs ns0:val="24"/>
              </ns0:rPr>
              <ns0:t>UUID</ns0:t>
            </ns0:r>
            <ns0:r>
              <ns0:rPr>
                <ns0:rFonts ns0:ascii="宋体" ns0:hAnsi="宋体" ns0:hint="eastAsia"/>
                <ns0:sz ns0:val="24"/>
                <ns0:szCs ns0:val="24"/>
              </ns0:rPr>
              <ns0:t>、</ns0:t>
            </ns0:r>
            <ns0:r>
              <ns0:rPr>
                <ns0:rFonts ns0:ascii="宋体" ns0:hAnsi="宋体" ns0:hint="eastAsia"/>
                <ns0:sz ns0:val="24"/>
                <ns0:szCs ns0:val="24"/>
              </ns0:rPr>
              <ns0:t>document_id</ns0:t>
            </ns0:r>
            <ns0:r>
              <ns0:rPr>
                <ns0:rFonts ns0:ascii="宋体" ns0:hAnsi="宋体" ns0:hint="eastAsia"/>
                <ns0:sz ns0:val="24"/>
                <ns0:szCs ns0:val="24"/>
              </ns0:rPr>
              <ns0:t>、</ns0:t>
            </ns0:r>
            <ns0:r>
              <ns0:rPr>
                <ns0:rFonts ns0:ascii="宋体" ns0:hAnsi="宋体" ns0:hint="eastAsia"/>
                <ns0:sz ns0:val="24"/>
                <ns0:szCs ns0:val="24"/>
              </ns0:rPr>
              <ns0:t>config</ns0:t>
            </ns0:r>
            <ns0:r>
              <ns0:rPr>
                <ns0:rFonts ns0:ascii="宋体" ns0:hAnsi="宋体" ns0:hint="eastAsia"/>
                <ns0:sz ns0:val="24"/>
                <ns0:szCs ns0:val="24"/>
              </ns0:rPr>
              <ns0:t>、</ns0:t>
            </ns0:r>
            <ns0:r>
              <ns0:rPr>
                <ns0:rFonts ns0:ascii="宋体" ns0:hAnsi="宋体" ns0:hint="eastAsia"/>
                <ns0:sz ns0:val="24"/>
                <ns0:szCs ns0:val="24"/>
              </ns0:rPr>
              <ns0:t>records JSON</ns0:t>
            </ns0:r>
            <ns0:r>
              <ns0:rPr>
                <ns0:rFonts ns0:ascii="宋体" ns0:hAnsi="宋体" ns0:hint="eastAsia"/>
                <ns0:sz ns0:val="24"/>
                <ns0:szCs ns0:val="24"/>
              </ns0:rPr>
              <ns0:t>）</ns0:t>
            </ns0:r>
          </ns0:p>
        </ns0:tc>
      </ns0:tr>
      <ns0:tr ns0:rsidR="00000000" ns2:paraId="057EF3C6" ns2:textId="77777777">
        <ns0:tc>
          <ns0:tcPr>
            <ns0:tcW ns0:w="1650" ns0:type="pct"/>
            <ns0:tcBorders>
              <ns0:top ns0:val="nil"/>
              <ns0:left ns0:val="single" ns0:sz="8" ns0:space="0" ns0:color="auto"/>
              <ns0:bottom ns0:val="single" ns0:sz="8" ns0:space="0" ns0:color="auto"/>
              <ns0:right ns0:val="single" ns0:sz="8" ns0:space="0" ns0:color="auto"/>
            </ns0:tcBorders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hideMark/>
          </ns0:tcPr>
          <ns0:p ns2:paraId="19137C0F" ns2:textId="77777777" ns0:rsidR="00C82581" ns0:rsidRDefault="00C82581">
            <ns0:pPr>
              <ns0:spacing ns0:line="460" ns0:lineRule="exact"/>
              <ns0:jc ns0:val="left"/>
            </ns0:pPr>
            <ns0:r>
              <ns0:rPr>
                <ns0:rFonts ns0:ascii="宋体" ns0:hAnsi="宋体" ns0:hint="eastAsia"/>
                <ns0:sz ns0:val="24"/>
                <ns0:szCs ns0:val="24"/>
              </ns0:rPr>
              <ns0:t>document_accesses</ns0:t>
            </ns0:r>
          </ns0:p>
        </ns0:tc>
        <ns0:tc>
          <ns0:tcPr>
            <ns0:tcW ns0:w="1650" ns0:type="pct"/>
            <ns0:tcBorders>
              <ns0:top ns0:val="nil"/>
              <ns0:left ns0:val="single" ns0:sz="8" ns0:space="0" ns0:color="auto"/>
              <ns0:bottom ns0:val="single" ns0:sz="8" ns0:space="0" ns0:color="auto"/>
              <ns0:right ns0:val="single" ns0:sz="8" ns0:space="0" ns0:color="auto"/>
            </ns0:tcBorders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hideMark/>
          </ns0:tcPr>
          <ns0:p ns2:paraId="1B8B006D" ns2:textId="77777777" ns0:rsidR="00C82581" ns0:rsidRDefault="00C82581">
            <ns0:pPr>
              <ns0:spacing ns0:line="460" ns0:lineRule="exact"/>
              <ns0:jc ns0:val="left"/>
            </ns0:pPr>
            <ns0:r>
              <ns0:rPr>
                <ns0:rFonts ns0:ascii="宋体" ns0:hAnsi="宋体" ns0:hint="eastAsia"/>
                <ns0:sz ns0:val="24"/>
                <ns0:szCs ns0:val="24"/>
              </ns0:rPr>
              <ns0:t>DocumentAccess</ns0:t>
            </ns0:r>
          </ns0:p>
        </ns0:tc>
        <ns0:tc>
          <ns0:tcPr>
            <ns0:tcW ns0:w="1650" ns0:type="pct"/>
            <ns0:tcBorders>
              <ns0:top ns0:val="nil"/>
              <ns0:left ns0:val="single" ns0:sz="8" ns0:space="0" ns0:color="auto"/>
              <ns0:bottom ns0:val="single" ns0:sz="8" ns0:space="0" ns0:color="auto"/>
              <ns0:right ns0:val="single" ns0:sz="8" ns0:space="0" ns0:color="auto"/>
            </ns0:tcBorders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hideMark/>
          </ns0:tcPr>
          <ns0:p ns2:paraId="3E9C192F" ns2:textId="77777777" ns0:rsidR="00C82581" ns0:rsidRDefault="00C82581">
            <ns0:pPr>
              <ns0:spacing ns0:line="460" ns0:lineRule="exact"/>
              <ns0:jc ns0:val="left"/>
            </ns0:pPr>
            <ns0:r>
              <ns0:rPr>
                <ns0:rFonts ns0:ascii="宋体" ns0:hAnsi="宋体" ns0:hint="eastAsia"/>
                <ns0:sz ns0:val="24"/>
                <ns0:szCs ns0:val="24"/>
              </ns0:rPr>
              <ns0:t>文档访问记录（审计追踪）</ns0:t>
            </ns0:r>
          </ns0:p>
        </ns0:tc>
      </ns0:tr>
      <ns0:tr ns0:rsidR="00000000" ns2:paraId="3649605A" ns2:textId="77777777">
        <ns0:tc>
          <ns0:tcPr>
            <ns0:tcW ns0:w="1650" ns0:type="pct"/>
            <ns0:tcBorders>
              <ns0:top ns0:val="nil"/>
              <ns0:left ns0:val="single" ns0:sz="8" ns0:space="0" ns0:color="auto"/>
              <ns0:bottom ns0:val="single" ns0:sz="8" ns0:space="0" ns0:color="auto"/>
              <ns0:right ns0:val="single" ns0:sz="8" ns0:space="0" ns0:color="auto"/>
            </ns0:tcBorders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hideMark/>
          </ns0:tcPr>
          <ns0:p ns2:paraId="725AA248" ns2:textId="77777777" ns0:rsidR="00C82581" ns0:rsidRDefault="00C82581">
            <ns0:pPr>
              <ns0:spacing ns0:line="460" ns0:lineRule="exact"/>
              <ns0:jc ns0:val="left"/>
            </ns0:pPr>
            <ns0:r>
              <ns0:rPr>
                <ns0:rFonts ns0:ascii="宋体" ns0:hAnsi="宋体" ns0:hint="eastAsia"/>
                <ns0:sz ns0:val="24"/>
                <ns0:szCs ns0:val="24"/>
              </ns0:rPr>
              <ns0:t>document_favorites</ns0:t>
            </ns0:r>
          </ns0:p>
        </ns0:tc>
        <ns0:tc>
          <ns0:tcPr>
            <ns0:tcW ns0:w="1650" ns0:type="pct"/>
            <ns0:tcBorders>
              <ns0:top ns0:val="nil"/>
              <ns0:left ns0:val="single" ns0:sz="8" ns0:space="0" ns0:color="auto"/>
              <ns0:bottom ns0:val="single" ns0:sz="8" ns0:space="0" ns0:color="auto"/>
              <ns0:right ns0:val="single" ns0:sz="8" ns0:space="0" ns0:color="auto"/>
            </ns0:tcBorders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hideMark/>
          </ns0:tcPr>
          <ns0:p ns2:paraId="1A109C92" ns2:textId="77777777" ns0:rsidR="00C82581" ns0:rsidRDefault="00C82581">
            <ns0:pPr>
              <ns0:spacing ns0:line="460" ns0:lineRule="exact"/>
              <ns0:jc ns0:val="left"/>
            </ns0:pPr>
            <ns0:r>
              <ns0:rPr>
                <ns0:rFonts ns0:ascii="宋体" ns0:hAnsi="宋体" ns0:hint="eastAsia"/>
                <ns0:sz ns0:val="24"/>
                <ns0:szCs ns0:val="24"/>
              </ns0:rPr>
              <ns0:t>DocumentFavorite</ns0:t>
            </ns0:r>
          </ns0:p>
        </ns0:tc>
        <ns0:tc>
          <ns0:tcPr>
            <ns0:tcW ns0:w="1650" ns0:type="pct"/>
            <ns0:tcBorders>
              <ns0:top ns0:val="nil"/>
              <ns0:left ns0:val="single" ns0:sz="8" ns0:space="0" ns0:color="auto"/>
              <ns0:bottom ns0:val="single" ns0:sz="8" ns0:space="0" ns0:color="auto"/>
              <ns0:right ns0:val="single" ns0:sz="8" ns0:space="0" ns0:color="auto"/>
            </ns0:tcBorders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hideMark/>
          </ns0:tcPr>
          <ns0:p ns2:paraId="0A533C9F" ns2:textId="77777777" ns0:rsidR="00C82581" ns0:rsidRDefault="00C82581">
            <ns0:pPr>
              <ns0:spacing ns0:line="460" ns0:lineRule="exact"/>
              <ns0:jc ns0:val="left"/>
            </ns0:pPr>
            <ns0:r>
              <ns0:rPr>
                <ns0:rFonts ns0:ascii="宋体" ns0:hAnsi="宋体" ns0:hint="eastAsia"/>
                <ns0:sz ns0:val="24"/>
                <ns0:szCs ns0:val="24"/>
              </ns0:rPr>
              <ns0:t>文档收藏（用户</ns0:t>
            </ns0:r>
            <ns0:r>
              <ns0:rPr>
                <ns0:rFonts ns0:ascii="宋体" ns0:hAnsi="宋体" ns0:hint="eastAsia"/>
                <ns0:sz ns0:val="24"/>
                <ns0:szCs ns0:val="24"/>
              </ns0:rPr>
              <ns0:t>-</ns0:t>
            </ns0:r>
            <ns0:r>
              <ns0:rPr>
                <ns0:rFonts ns0:ascii="宋体" ns0:hAnsi="宋体" ns0:hint="eastAsia"/>
                <ns0:sz ns0:val="24"/>
                <ns0:szCs ns0:val="24"/>
              </ns0:rPr>
              <ns0:t>文档关联）</ns0:t>
            </ns0:r>
          </ns0:p>
        </ns0:tc>
      </ns0:tr>
    </ns0:tbl>
    <ns0:p ns2:paraId="38022633" ns2:textId="77777777" ns0:rsidR="00C82581" ns0:rsidRDefault="00C82581">
      <ns0:pPr>
        <ns0:spacing ns0:line="460" ns0:lineRule="exact"/>
        <ns0:outlineLvl ns0:val="2"/>
      </ns0:pPr>
      <ns0:r>
        <ns0:rPr>
          <ns0:rFonts ns0:ascii="宋体" ns0:hAnsi="宋体" ns0:hint="eastAsia"/>
          <ns0:b/>
          <ns0:bCs/>
          <ns0:sz ns0:val="28"/>
        </ns0:rPr>
        <ns0:t xml:space="preserve">1.2.4 </ns0:t>
      </ns0:r>
      <ns0:r>
        <ns0:rPr>
          <ns0:rFonts ns0:ascii="宋体" ns0:hAnsi="宋体" ns0:hint="eastAsia"/>
          <ns0:b/>
          <ns0:bCs/>
          <ns0:sz ns0:val="28"/>
        </ns0:rPr>
        <ns0:t>数据回填</ns0:t>
      </ns0:r>
    </ns0:p>
    <ns0:p ns2:paraId="458053A2" ns2:textId="77777777" ns0:rsidR="00C82581" ns0:rsidRDefault="00C82581">
      <ns0:pPr>
        <ns0:spacing ns0:line="460" ns0:lineRule="exact"/>
        <ns0:ind ns0:firstLineChars="200" ns0:firstLine="480"/>
      </ns0:pPr>
      <ns0:r>
        <ns0:rPr>
          <ns0:rFonts ns0:ascii="宋体" ns0:hAnsi="宋体" ns0:hint="eastAsia"/>
          <ns0:sz ns0:val="24"/>
          <ns0:szCs ns0:val="24"/>
        </ns0:rPr>
        <ns0:t>启动时执行</ns0:t>
      </ns0:r>
      <ns0:r>
        <ns0:rPr>
          <ns0:rFonts ns0:ascii="宋体" ns0:hAnsi="宋体" ns0:hint="eastAsia"/>
          <ns0:sz ns0:val="24"/>
          <ns0:szCs ns0:val="24"/>
        </ns0:rPr>
        <ns0:t xml:space="preserve"> backfillOrganizations()</ns0:t>
      </ns0:r>
      <ns0:r>
        <ns0:rPr>
          <ns0:rFonts ns0:ascii="宋体" ns0:hAnsi="宋体" ns0:hint="eastAsia"/>
          <ns0:sz ns0:val="24"/>
          <ns0:szCs ns0:val="24"/>
        </ns0:rPr>
        <ns0:t>：将</ns0:t>
      </ns0:r>
      <ns0:r>
        <ns0:rPr>
          <ns0:rFonts ns0:ascii="宋体" ns0:hAnsi="宋体" ns0:hint="eastAsia"/>
          <ns0:sz ns0:val="24"/>
          <ns0:szCs ns0:val="24"/>
        </ns0:rPr>
        <ns0:t xml:space="preserve"> users </ns0:t>
      </ns0:r>
      <ns0:r>
        <ns0:rPr>
          <ns0:rFonts ns0:ascii="宋体" ns0:hAnsi="宋体" ns0:hint="eastAsia"/>
          <ns0:sz ns0:val="24"/>
          <ns0:szCs ns0:val="24"/>
        </ns0:rPr>
        <ns0:t>表中旧的字符串</ns0:t>
      </ns0:r>
      <ns0:r>
        <ns0:rPr>
          <ns0:rFonts ns0:ascii="宋体" ns0:hAnsi="宋体" ns0:hint="eastAsia"/>
          <ns0:sz ns0:val="24"/>
          <ns0:szCs ns0:val="24"/>
        </ns0:rPr>
        <ns0:t xml:space="preserve"> organization </ns0:t>
      </ns0:r>
      <ns0:r>
        <ns0:rPr>
          <ns0:rFonts ns0:ascii="宋体" ns0:hAnsi="宋体" ns0:hint="eastAsia"/>
          <ns0:sz ns0:val="24"/>
          <ns0:szCs ns0:val="24"/>
        </ns0:rPr>
        <ns0:t>字段迁移为</ns0:t>
      </ns0:r>
      <ns0:r>
        <ns0:rPr>
          <ns0:rFonts ns0:ascii="宋体" ns0:hAnsi="宋体" ns0:hint="eastAsia"/>
          <ns0:sz ns0:val="24"/>
          <ns0:szCs ns0:val="24"/>
        </ns0:rPr>
        <ns0:t xml:space="preserve"> organizations </ns0:t>
      </ns0:r>
      <ns0:r>
        <ns0:rPr>
          <ns0:rFonts ns0:ascii="宋体" ns0:hAnsi="宋体" ns0:hint="eastAsia"/>
          <ns0:sz ns0:val="24"/>
          <ns0:szCs ns0:val="24"/>
        </ns0:rPr>
        <ns0:t>表外键引用，幂等操作。</ns0:t>
      </ns0:r>
    </ns0:p>
    <ns0:p ns2:paraId="67155746" ns2:textId="77777777" ns0:rsidR="00C82581" ns0:rsidRDefault="00C82581">
      <ns0:pPr>
        <ns0:spacing ns0:line="460" ns0:lineRule="exact"/>
        <ns0:outlineLvl ns0:val="2"/>
      </ns0:pPr>
      <ns0:r>
        <ns0:rPr>
          <ns0:rFonts ns0:ascii="宋体" ns0:hAnsi="宋体" ns0:hint="eastAsia"/>
          <ns0:b/>
          <ns0:bCs/>
          <ns0:sz ns0:val="28"/>
        </ns0:rPr>
        <ns0:t xml:space="preserve">1.2.5 </ns0:t>
      </ns0:r>
      <ns0:r>
        <ns0:rPr>
          <ns0:rFonts ns0:ascii="宋体" ns0:hAnsi="宋体" ns0:hint="eastAsia"/>
          <ns0:b/>
          <ns0:bCs/>
          <ns0:sz ns0:val="28"/>
        </ns0:rPr>
        <ns0:t>种子数据</ns0:t>
      </ns0:r>
    </ns0:p>
    <ns0:p ns2:paraId="38C20813" ns2:textId="77777777" ns0:rsidR="00C82581" ns0:rsidRDefault="00C82581">
      <ns0:pPr>
        <ns0:spacing ns0:line="460" ns0:lineRule="exact"/>
        <ns0:ind ns0:firstLineChars="200" ns0:firstLine="480"/>
      </ns0:pPr>
      <ns0:r>
        <ns0:rPr>
          <ns0:rFonts ns0:ascii="宋体" ns0:hAnsi="宋体" ns0:hint="eastAsia"/>
          <ns0:sz ns0:val="24"/>
          <ns0:szCs ns0:val="24"/>
        </ns0:rPr>
        <ns0:t xml:space="preserve">backend/main.go </ns0:t>
      </ns0:r>
      <ns0:r>
        <ns0:rPr>
          <ns0:rFonts ns0:ascii="宋体" ns0:hAnsi="宋体" ns0:hint="eastAsia"/>
          <ns0:sz ns0:val="24"/>
          <ns0:szCs ns0:val="24"/>
        </ns0:rPr>
        <ns0:t>启动时确保存在管理员账号：</ns0:t>
      </ns0:r>
    </ns0:p>
    <ns0:p ns2:paraId="06BC8D1C" ns2:textId="77777777" ns0:rsidR="00C82581" ns0:rsidRDefault="00C82581">
      <ns0:pPr>
        <ns0:widowControl/>
        <ns0:numPr>
          <ns0:ilvl ns0:val="0"/>
          <ns0:numId ns0:val="5"/>
        </ns0:numPr>
        <ns0:spacing ns0:before="100" ns0:beforeAutospacing="1" ns0:after="120" ns0:line="460" ns0:lineRule="exact"/>
        <ns0:ind ns0:left="1440" ns0:hanging="360"/>
        <ns0:jc ns0:val="left"/>
        <ns0:rPr>
          <ns0:rFonts ns0:ascii="宋体" ns0:hAnsi="宋体"/>
          <ns0:kern ns0:val="0"/>
          <ns0:sz ns0:val="24"/>
          <ns0:szCs ns0:val="24"/>
        </ns0:rPr>
      </ns0:pPr>
      <ns0:r>
        <ns0:rPr>
          <ns0:rFonts ns0:ascii="宋体" ns0:hAnsi="宋体" ns0:hint="eastAsia"/>
          <ns0:kern ns0:val="0"/>
          <ns0:sz ns0:val="24"/>
          <ns0:szCs ns0:val="24"/>
        </ns0:rPr>
        <ns0:t>邮箱：</ns0:t>
      </ns0:r>
      <ns0:r>
        <ns0:rPr>
          <ns0:rFonts ns0:ascii="宋体" ns0:hAnsi="宋体" ns0:hint="eastAsia"/>
          <ns0:kern ns0:val="0"/>
          <ns0:sz ns0:val="24"/>
          <ns0:szCs ns0:val="24"/>
        </ns0:rPr>
        <ns0:t>admin@research.com</ns0:t>
      </ns0:r>
    </ns0:p>
    <ns0:p ns2:paraId="0A7E143C" ns2:textId="77777777" ns0:rsidR="00C82581" ns0:rsidRDefault="00C82581">
      <ns0:pPr>
        <ns0:widowControl/>
        <ns0:numPr>
          <ns0:ilvl ns0:val="0"/>
          <ns0:numId ns0:val="5"/>
        </ns0:numPr>
        <ns0:spacing ns0:before="100" ns0:beforeAutospacing="1" ns0:after="120" ns0:line="460" ns0:lineRule="exact"/>
        <ns0:ind ns0:left="1440" ns0:hanging="360"/>
        <ns0:jc ns0:val="left"/>
        <ns0:rPr>
          <ns0:rFonts ns0:ascii="宋体" ns0:hAnsi="宋体" ns0:hint="eastAsia"/>
          <ns0:kern ns0:val="0"/>
          <ns0:sz ns0:val="24"/>
          <ns0:szCs ns0:val="24"/>
        </ns0:rPr>
      </ns0:pPr>
      <ns0:r>
        <ns0:rPr>
          <ns0:rFonts ns0:ascii="宋体" ns0:hAnsi="宋体" ns0:hint="eastAsia"/>
          <ns0:kern ns0:val="0"/>
          <ns0:sz ns0:val="24"/>
          <ns0:szCs ns0:val="24"/>
        </ns0:rPr>
        <ns0:t>密码：</ns0:t>
      </ns0:r>
      <ns0:r>
        <ns0:rPr>
          <ns0:rFonts ns0:ascii="宋体" ns0:hAnsi="宋体" ns0:hint="eastAsia"/>
          <ns0:kern ns0:val="0"/>
          <ns0:sz ns0:val="24"/>
          <ns0:szCs ns0:val="24"/>
        </ns0:rPr>
        <ns0:t>admin123</ns0:t>
      </ns0:r>
    </ns0:p>
    <ns0:p ns2:paraId="21DB09F4" ns2:textId="77777777" ns0:rsidR="00C82581" ns0:rsidRDefault="00C82581">
      <ns0:pPr>
        <ns0:widowControl/>
        <ns0:numPr>
          <ns0:ilvl ns0:val="0"/>
          <ns0:numId ns0:val="5"/>
        </ns0:numPr>
        <ns0:spacing ns0:before="100" ns0:beforeAutospacing="1" ns0:after="120" ns0:line="460" ns0:lineRule="exact"/>
        <ns0:ind ns0:left="1440" ns0:hanging="360"/>
        <ns0:jc ns0:val="left"/>
        <ns0:rPr>
          <ns0:rFonts ns0:ascii="宋体" ns0:hAnsi="宋体" ns0:hint="eastAsia"/>
          <ns0:kern ns0:val="0"/>
          <ns0:sz ns0:val="24"/>
          <ns0:szCs ns0:val="24"/>
        </ns0:rPr>
      </ns0:pPr>
      <ns0:r>
        <ns0:rPr>
          <ns0:rFonts ns0:ascii="宋体" ns0:hAnsi="宋体" ns0:hint="eastAsia"/>
          <ns0:kern ns0:val="0"/>
          <ns0:sz ns0:val="24"/>
          <ns0:szCs ns0:val="24"/>
        </ns0:rPr>
        <ns0:t>角色：</ns0:t>
      </ns0:r>
      <ns0:r>
        <ns0:rPr>
          <ns0:rFonts ns0:ascii="宋体" ns0:hAnsi="宋体" ns0:hint="eastAsia"/>
          <ns0:kern ns0:val="0"/>
          <ns0:sz ns0:val="24"/>
          <ns0:szCs ns0:val="24"/>
        </ns0:rPr>
        <ns0:t>admin</ns0:t>
      </ns0:r>
    </ns0:p>
    <ns0:p ns2:paraId="6B19AC68" ns2:textId="77777777" ns0:rsidR="00C82581" ns0:rsidRDefault="00C82581">
      <ns0:pPr>
        <ns0:spacing ns0:line="460" ns0:lineRule="exact"/>
        <ns0:outlineLvl ns0:val="2"/>
        <ns0:rPr>
          <ns0:rFonts ns0:hint="eastAsia"/>
        </ns0:rPr>
      </ns0:pPr>
      <ns0:r>
        <ns0:rPr>
          <ns0:rFonts ns0:ascii="宋体" ns0:hAnsi="宋体" ns0:hint="eastAsia"/>
          <ns0:b/>
          <ns0:bCs/>
          <ns0:sz ns0:val="28"/>
        </ns0:rPr>
        <ns0:t xml:space="preserve">1.2.6 </ns0:t>
      </ns0:r>
      <ns0:r>
        <ns0:rPr>
          <ns0:rFonts ns0:ascii="宋体" ns0:hAnsi="宋体" ns0:hint="eastAsia"/>
          <ns0:b/>
          <ns0:bCs/>
          <ns0:sz ns0:val="28"/>
        </ns0:rPr>
        <ns0:t>注意事项</ns0:t>
      </ns0:r>
    </ns0:p>
    <ns0:p ns2:paraId="52F7F8A8" ns2:textId="77777777" ns0:rsidR="00C82581" ns0:rsidRDefault="00C82581">
      <ns0:pPr>
        <ns0:widowControl/>
        <ns0:numPr>
          <ns0:ilvl ns0:val="0"/>
          <ns0:numId ns0:val="7"/>
        </ns0:numPr>
        <ns0:spacing ns0:before="100" ns0:beforeAutospacing="1" ns0:after="120" ns0:line="460" ns0:lineRule="exact"/>
        <ns0:ind ns0:left="1440" ns0:hanging="360"/>
        <ns0:jc ns0:val="left"/>
        <ns0:rPr>
          <ns0:rFonts ns0:ascii="宋体" ns0:hAnsi="宋体"/>
          <ns0:kern ns0:val="0"/>
          <ns0:sz ns0:val="24"/>
          <ns0:szCs ns0:val="24"/>
        </ns0:rPr>
      </ns0:pPr>
      <ns0:r>
        <ns0:rPr>
          <ns0:rFonts ns0:ascii="宋体" ns0:hAnsi="宋体" ns0:hint="eastAsia"/>
          <ns0:kern ns0:val="0"/>
          <ns0:sz ns0:val="24"/>
          <ns0:szCs ns0:val="24"/>
        </ns0:rPr>
        <ns0:t xml:space="preserve">backend/test.db </ns0:t>
      </ns0:r>
      <ns0:r>
        <ns0:rPr>
          <ns0:rFonts ns0:ascii="宋体" ns0:hAnsi="宋体" ns0:hint="eastAsia"/>
          <ns0:kern ns0:val="0"/>
          <ns0:sz ns0:val="24"/>
          <ns0:szCs ns0:val="24"/>
        </ns0:rPr>
        <ns0:t>已加入</ns0:t>
      </ns0:r>
      <ns0:r>
        <ns0:rPr>
          <ns0:rFonts ns0:ascii="宋体" ns0:hAnsi="宋体" ns0:hint="eastAsia"/>
          <ns0:kern ns0:val="0"/>
          <ns0:sz ns0:val="24"/>
          <ns0:szCs ns0:val="24"/>
        </ns0:rPr>
        <ns0:t xml:space="preserve"> .gitignore</ns0:t>
      </ns0:r>
      <ns0:r>
        <ns0:rPr>
          <ns0:rFonts ns0:ascii="宋体" ns0:hAnsi="宋体" ns0:hint="eastAsia"/>
          <ns0:kern ns0:val="0"/>
          <ns0:sz ns0:val="24"/>
          <ns0:szCs ns0:val="24"/>
        </ns0:rPr>
        <ns0:t>，不要提交本地数据库到</ns0:t>
      </ns0:r>
      <ns0:r>
        <ns0:rPr>
          <ns0:rFonts ns0:ascii="宋体" ns0:hAnsi="宋体" ns0:hint="eastAsia"/>
          <ns0:kern ns0:val="0"/>
          <ns0:sz ns0:val="24"/>
          <ns0:szCs ns0:val="24"/>
        </ns0:rPr>
        <ns0:t xml:space="preserve"> Git</ns0:t>
      </ns0:r>
      <ns0:r>
        <ns0:rPr>
          <ns0:rFonts ns0:ascii="宋体" ns0:hAnsi="宋体" ns0:hint="eastAsia"/>
          <ns0:kern ns0:val="0"/>
          <ns0:sz ns0:val="24"/>
          <ns0:szCs ns0:val="24"/>
        </ns0:rPr>
        <ns0:t>。</ns0:t>
      </ns0:r>
    </ns0:p>
    <ns0:p ns2:paraId="0E0B2E02" ns2:textId="77777777" ns0:rsidR="00C82581" ns0:rsidRDefault="00C82581">
      <ns0:pPr>
        <ns0:widowControl/>
        <ns0:numPr>
          <ns0:ilvl ns0:val="0"/>
          <ns0:numId ns0:val="7"/>
        </ns0:numPr>
        <ns0:spacing ns0:before="100" ns0:beforeAutospacing="1" ns0:after="120" ns0:line="460" ns0:lineRule="exact"/>
        <ns0:ind ns0:left="1440" ns0:hanging="360"/>
        <ns0:jc ns0:val="left"/>
        <ns0:rPr>
          <ns0:rFonts ns0:ascii="宋体" ns0:hAnsi="宋体" ns0:hint="eastAsia"/>
          <ns0:kern ns0:val="0"/>
          <ns0:sz ns0:val="24"/>
          <ns0:szCs ns0:val="24"/>
        </ns0:rPr>
      </ns0:pPr>
      <ns0:r>
        <ns0:rPr>
          <ns0:rFonts ns0:ascii="宋体" ns0:hAnsi="宋体" ns0:hint="eastAsia"/>
          <ns0:kern ns0:val="0"/>
          <ns0:sz ns0:val="24"/>
          <ns0:szCs ns0:val="24"/>
        </ns0:rPr>
        <ns0:t>切换数据库文件后重启服务即可生效，无需额外迁移命令。</ns0:t>
      </ns0:r>
    </ns0:p>
    <ns0:p ns2:paraId="5DF0C88F" ns2:textId="77777777" ns0:rsidR="00C82581" ns0:rsidRDefault="00C82581">
      <ns0:pPr>
        <ns0:widowControl/>
        <ns0:numPr>
          <ns0:ilvl ns0:val="0"/>
          <ns0:numId ns0:val="7"/>
        </ns0:numPr>
        <ns0:spacing ns0:before="100" ns0:beforeAutospacing="1" ns0:after="120" ns0:line="460" ns0:lineRule="exact"/>
        <ns0:ind ns0:left="1440" ns0:hanging="360"/>
        <ns0:jc ns0:val="left"/>
        <ns0:rPr>
          <ns0:rFonts ns0:ascii="宋体" ns0:hAnsi="宋体" ns0:hint="eastAsia"/>
          <ns0:kern ns0:val="0"/>
          <ns0:sz ns0:val="24"/>
          <ns0:szCs ns0:val="24"/>
        </ns0:rPr>
      </ns0:pPr>
      <ns0:r>
        <ns0:rPr>
          <ns0:rFonts ns0:ascii="宋体" ns0:hAnsi="宋体" ns0:hint="eastAsia"/>
          <ns0:kern ns0:val="0"/>
          <ns0:sz ns0:val="24"/>
          <ns0:szCs ns0:val="24"/>
        </ns0:rPr>
        <ns0:t>测试文件使用内存数据库（</ns0:t>
      </ns0:r>
      <ns0:r>
        <ns0:rPr>
          <ns0:rFonts ns0:ascii="宋体" ns0:hAnsi="宋体" ns0:hint="eastAsia"/>
          <ns0:kern ns0:val="0"/>
          <ns0:sz ns0:val="24"/>
          <ns0:szCs ns0:val="24"/>
        </ns0:rPr>
        <ns0:t>file::memory:?cache=shared</ns0:t>
      </ns0:r>
      <ns0:r>
        <ns0:rPr>
          <ns0:rFonts ns0:ascii="宋体" ns0:hAnsi="宋体" ns0:hint="eastAsia"/>
          <ns0:kern ns0:val="0"/>
          <ns0:sz ns0:val="24"/>
          <ns0:szCs ns0:val="24"/>
        </ns0:rPr>
        <ns0:t>），每次运行独立隔离。</ns0:t>
      </ns0:r>
    </ns0:p>
    <ns0:p ns2:paraId="794AFAE0" ns2:textId="77777777" ns0:rsidR="00C82581" ns0:rsidRDefault="00C82581">
      <ns0:pPr>
        <ns0:pStyle ns0:val="2"/>
        <ns0:spacing ns0:line="460" ns0:lineRule="exact"/>
        <ns0:outlineLvl ns0:val="1"/>
        <ns0:rPr>
          <ns0:rFonts ns0:hint="eastAsia"/>
        </ns0:rPr>
      </ns0:pPr>
      <ns0:r>
        <ns0:rPr>
          <ns0:rFonts ns0:ascii="宋体" ns0:hAnsi="宋体" ns0:hint="eastAsia"/>
          <ns0:b/>
          <ns0:bCs/>
          <ns0:sz ns0:val="28"/>
        </ns0:rPr>
        <ns0:t xml:space="preserve">1.3 </ns0:t>
      </ns0:r>
      <ns0:r>
        <ns0:rPr>
          <ns0:rFonts ns0:ascii="宋体" ns0:hAnsi="宋体" ns0:hint="eastAsia"/>
          <ns0:b/>
          <ns0:bCs/>
          <ns0:sz ns0:val="28"/>
        </ns0:rPr>
        <ns0:t>项目启动</ns0:t>
      </ns0:r>
    </ns0:p>
    <ns0:p ns2:paraId="4C8756EA" ns2:textId="77777777" ns0:rsidR="00C82581" ns0:rsidRDefault="00C82581">
      <ns0:pPr>
        <ns0:spacing ns0:line="460" ns0:lineRule="exact"/>
        <ns0:outlineLvl ns0:val="2"/>
      </ns0:pPr>
      <ns0:r>
        <ns0:rPr>
          <ns0:rFonts ns0:ascii="宋体" ns0:hAnsi="宋体" ns0:hint="eastAsia"/>
          <ns0:b/>
          <ns0:bCs/>
          <ns0:sz ns0:val="28"/>
        </ns0:rPr>
        <ns0:t>一键启动（推荐）</ns0:t>
      </ns0:r>
    </ns0:p>
    <ns0:p ns2:paraId="7F1E2C71" ns2:textId="77777777" ns0:rsidR="00C82581" ns0:rsidRDefault="00C82581">
      <ns0:pPr>
        <ns0:spacing ns0:line="360" ns0:lineRule="exact"/>
        <ns0:ind ns0:firstLineChars="200" ns0:firstLine="400"/>
      </ns0:pPr>
      <ns0:r>
        <ns0:rPr>
          <ns0:rFonts ns0:ascii="Consolas" ns0:hAnsi="Consolas"/>
          <ns0:sz ns0:val="20"/>
        </ns0:rPr>
        <ns0:t>[powershell]</ns0:t>
      </ns0:r>
    </ns0:p>
    <ns0:p ns2:paraId="439BD84C" ns2:textId="77777777" ns0:rsidR="00C82581" ns0:rsidRDefault="00C82581">
      <ns0:pPr>
        <ns0:spacing ns0:line="360" ns0:lineRule="exact"/>
        <ns0:ind ns0:firstLineChars="200" ns0:firstLine="400"/>
      </ns0:pPr>
      <ns0:r>
        <ns0:rPr>
          <ns0:rFonts ns0:ascii="Consolas" ns0:hAnsi="Consolas"/>
          <ns0:sz ns0:val="20"/>
        </ns0:rPr>
        <ns0:t>npm run dev</ns0:t>
      </ns0:r>
    </ns0:p>
    <ns0:p ns2:paraId="4CC5AF27" ns2:textId="77777777" ns0:rsidR="00C82581" ns0:rsidRDefault="00C82581">
      <ns0:pPr>
        <ns0:spacing ns0:line="460" ns0:lineRule="exact"/>
        <ns0:ind ns0:firstLineChars="200" ns0:firstLine="480"/>
      </ns0:pPr>
      <ns0:r>
        <ns0:rPr>
          <ns0:rFonts ns0:ascii="宋体" ns0:hAnsi="宋体" ns0:hint="eastAsia"/>
          <ns0:sz ns0:val="24"/>
          <ns0:szCs ns0:val="24"/>
        </ns0:rPr>
        <ns0:lastRenderedPageBreak/>
        <ns0:t>脚本</ns0:t>
      </ns0:r>
      <ns0:r>
        <ns0:rPr>
          <ns0:rFonts ns0:ascii="宋体" ns0:hAnsi="宋体" ns0:hint="eastAsia"/>
          <ns0:sz ns0:val="24"/>
          <ns0:szCs ns0:val="24"/>
        </ns0:rPr>
        <ns0:t xml:space="preserve"> scripts/dev.mjs </ns0:t>
      </ns0:r>
      <ns0:r>
        <ns0:rPr>
          <ns0:rFonts ns0:ascii="宋体" ns0:hAnsi="宋体" ns0:hint="eastAsia"/>
          <ns0:sz ns0:val="24"/>
          <ns0:szCs ns0:val="24"/>
        </ns0:rPr>
        <ns0:t>会并发启动三个服务，带彩色日志前缀，</ns0:t>
      </ns0:r>
      <ns0:r>
        <ns0:rPr>
          <ns0:rFonts ns0:ascii="宋体" ns0:hAnsi="宋体" ns0:hint="eastAsia"/>
          <ns0:sz ns0:val="24"/>
          <ns0:szCs ns0:val="24"/>
        </ns0:rPr>
        <ns0:t xml:space="preserve">Ctrl+C </ns0:t>
      </ns0:r>
      <ns0:r>
        <ns0:rPr>
          <ns0:rFonts ns0:ascii="宋体" ns0:hAnsi="宋体" ns0:hint="eastAsia"/>
          <ns0:sz ns0:val="24"/>
          <ns0:szCs ns0:val="24"/>
        </ns0:rPr>
        <ns0:t>统一退出。启动前自动检查</ns0:t>
      </ns0:r>
      <ns0:r>
        <ns0:rPr>
          <ns0:rFonts ns0:ascii="宋体" ns0:hAnsi="宋体" ns0:hint="eastAsia"/>
          <ns0:sz ns0:val="24"/>
          <ns0:szCs ns0:val="24"/>
        </ns0:rPr>
        <ns0:t xml:space="preserve"> Node </ns0:t>
      </ns0:r>
      <ns0:r>
        <ns0:rPr>
          <ns0:rFonts ns0:ascii="宋体" ns0:hAnsi="宋体" ns0:hint="eastAsia"/>
          <ns0:sz ns0:val="24"/>
          <ns0:szCs ns0:val="24"/>
        </ns0:rPr>
        <ns0:t>依赖是否安装（缺失则自动</ns0:t>
      </ns0:r>
      <ns0:r>
        <ns0:rPr>
          <ns0:rFonts ns0:ascii="宋体" ns0:hAnsi="宋体" ns0:hint="eastAsia"/>
          <ns0:sz ns0:val="24"/>
          <ns0:szCs ns0:val="24"/>
        </ns0:rPr>
        <ns0:t xml:space="preserve"> npm install / pnpm install</ns0:t>
      </ns0:r>
      <ns0:r>
        <ns0:rPr>
          <ns0:rFonts ns0:ascii="宋体" ns0:hAnsi="宋体" ns0:hint="eastAsia"/>
          <ns0:sz ns0:val="24"/>
          <ns0:szCs ns0:val="24"/>
        </ns0:rPr>
        <ns0:t>）。</ns0:t>
      </ns0:r>
    </ns0:p>
    <ns0:p ns2:paraId="56DD5950" ns2:textId="77777777" ns0:rsidR="00C82581" ns0:rsidRDefault="00C82581">
      <ns0:pPr>
        <ns0:spacing ns0:line="460" ns0:lineRule="exact"/>
        <ns0:outlineLvl ns0:val="2"/>
      </ns0:pPr>
      <ns0:r>
        <ns0:rPr>
          <ns0:rFonts ns0:ascii="宋体" ns0:hAnsi="宋体" ns0:hint="eastAsia"/>
          <ns0:b/>
          <ns0:bCs/>
          <ns0:sz ns0:val="28"/>
        </ns0:rPr>
        <ns0:t xml:space="preserve">1.3.1 </ns0:t>
      </ns0:r>
      <ns0:r>
        <ns0:rPr>
          <ns0:rFonts ns0:ascii="宋体" ns0:hAnsi="宋体" ns0:hint="eastAsia"/>
          <ns0:b/>
          <ns0:bCs/>
          <ns0:sz ns0:val="28"/>
        </ns0:rPr>
        <ns0:t>分步启动</ns0:t>
      </ns0:r>
    </ns0:p>
    <ns0:p ns2:paraId="04B82C5B" ns2:textId="77777777" ns0:rsidR="00C82581" ns0:rsidRDefault="00C82581">
      <ns0:pPr>
        <ns0:spacing ns0:line="360" ns0:lineRule="exact"/>
        <ns0:ind ns0:firstLineChars="200" ns0:firstLine="400"/>
      </ns0:pPr>
      <ns0:r>
        <ns0:rPr>
          <ns0:rFonts ns0:ascii="Consolas" ns0:hAnsi="Consolas"/>
          <ns0:sz ns0:val="20"/>
        </ns0:rPr>
        <ns0:t>[powershell]</ns0:t>
      </ns0:r>
    </ns0:p>
    <ns0:p ns2:paraId="288A4DD1" ns2:textId="77777777" ns0:rsidR="00C82581" ns0:rsidRDefault="00C82581">
      <ns0:pPr>
        <ns0:spacing ns0:line="360" ns0:lineRule="exact"/>
        <ns0:ind ns0:firstLineChars="200" ns0:firstLine="400"/>
      </ns0:pPr>
      <ns0:r>
        <ns0:rPr>
          <ns0:rFonts ns0:ascii="Consolas" ns0:hAnsi="Consolas"/>
          <ns0:sz ns0:val="20"/>
        </ns0:rPr>
        <ns0:t xml:space="preserve"># </ns0:t>
      </ns0:r>
      <ns0:r>
        <ns0:rPr>
          <ns0:rFonts ns0:ascii="Consolas" ns0:hAnsi="Consolas"/>
          <ns0:sz ns0:val="20"/>
        </ns0:rPr>
        <ns0:t>终端</ns0:t>
      </ns0:r>
      <ns0:r>
        <ns0:rPr>
          <ns0:rFonts ns0:ascii="Consolas" ns0:hAnsi="Consolas"/>
          <ns0:sz ns0:val="20"/>
        </ns0:rPr>
        <ns0:t xml:space="preserve"> 1</ns0:t>
      </ns0:r>
      <ns0:r>
        <ns0:rPr>
          <ns0:rFonts ns0:ascii="Consolas" ns0:hAnsi="Consolas"/>
          <ns0:sz ns0:val="20"/>
        </ns0:rPr>
        <ns0:t>：</ns0:t>
      </ns0:r>
      <ns0:r>
        <ns0:rPr>
          <ns0:rFonts ns0:ascii="Consolas" ns0:hAnsi="Consolas"/>
          <ns0:sz ns0:val="20"/>
        </ns0:rPr>
        <ns0:t xml:space="preserve">Go </ns0:t>
      </ns0:r>
      <ns0:r>
        <ns0:rPr>
          <ns0:rFonts ns0:ascii="Consolas" ns0:hAnsi="Consolas"/>
          <ns0:sz ns0:val="20"/>
        </ns0:rPr>
        <ns0:t>后端（端口</ns0:t>
      </ns0:r>
      <ns0:r>
        <ns0:rPr>
          <ns0:rFonts ns0:ascii="Consolas" ns0:hAnsi="Consolas"/>
          <ns0:sz ns0:val="20"/>
        </ns0:rPr>
        <ns0:t xml:space="preserve"> 8080</ns0:t>
      </ns0:r>
      <ns0:r>
        <ns0:rPr>
          <ns0:rFonts ns0:ascii="Consolas" ns0:hAnsi="Consolas"/>
          <ns0:sz ns0:val="20"/>
        </ns0:rPr>
        <ns0:t>）</ns0:t>
      </ns0:r>
    </ns0:p>
    <ns0:p ns2:paraId="5CD80B96" ns2:textId="77777777" ns0:rsidR="00C82581" ns0:rsidRDefault="00C82581">
      <ns0:pPr>
        <ns0:spacing ns0:line="360" ns0:lineRule="exact"/>
        <ns0:ind ns0:firstLineChars="200" ns0:firstLine="400"/>
      </ns0:pPr>
      <ns0:r>
        <ns0:rPr>
          <ns0:rFonts ns0:ascii="Consolas" ns0:hAnsi="Consolas"/>
          <ns0:sz ns0:val="20"/>
        </ns0:rPr>
        <ns0:t>cd backend</ns0:t>
      </ns0:r>
    </ns0:p>
    <ns0:p ns2:paraId="67417054" ns2:textId="77777777" ns0:rsidR="00C82581" ns0:rsidRDefault="00C82581">
      <ns0:pPr>
        <ns0:spacing ns0:line="360" ns0:lineRule="exact"/>
        <ns0:ind ns0:firstLineChars="200" ns0:firstLine="400"/>
      </ns0:pPr>
      <ns0:r>
        <ns0:rPr>
          <ns0:rFonts ns0:ascii="Consolas" ns0:hAnsi="Consolas"/>
          <ns0:sz ns0:val="20"/>
        </ns0:rPr>
        <ns0:t>go run .</ns0:t>
      </ns0:r>
    </ns0:p>
    <ns0:p ns2:paraId="547F2380" ns2:textId="77777777" ns0:rsidR="00C82581" ns0:rsidRDefault="00C82581">
      <ns0:pPr>
        <ns0:spacing ns0:line="360" ns0:lineRule="exact"/>
        <ns0:ind ns0:firstLineChars="200" ns0:firstLine="400"/>
      </ns0:pPr>
      <ns0:r>
        <ns0:rPr>
          <ns0:rFonts ns0:ascii="Consolas" ns0:hAnsi="Consolas"/>
          <ns0:sz ns0:val="20"/>
        </ns0:rPr>
        <ns0:t> </ns0:t>
      </ns0:r>
    </ns0:p>
    <ns0:p ns2:paraId="2C81CF4D" ns2:textId="77777777" ns0:rsidR="00C82581" ns0:rsidRDefault="00C82581">
      <ns0:pPr>
        <ns0:spacing ns0:line="360" ns0:lineRule="exact"/>
        <ns0:ind ns0:firstLineChars="200" ns0:firstLine="400"/>
      </ns0:pPr>
      <ns0:r>
        <ns0:rPr>
          <ns0:rFonts ns0:ascii="Consolas" ns0:hAnsi="Consolas"/>
          <ns0:sz ns0:val="20"/>
        </ns0:rPr>
        <ns0:t xml:space="preserve"># </ns0:t>
      </ns0:r>
      <ns0:r>
        <ns0:rPr>
          <ns0:rFonts ns0:ascii="Consolas" ns0:hAnsi="Consolas"/>
          <ns0:sz ns0:val="20"/>
        </ns0:rPr>
        <ns0:t>终端</ns0:t>
      </ns0:r>
      <ns0:r>
        <ns0:rPr>
          <ns0:rFonts ns0:ascii="Consolas" ns0:hAnsi="Consolas"/>
          <ns0:sz ns0:val="20"/>
        </ns0:rPr>
        <ns0:t xml:space="preserve"> 2</ns0:t>
      </ns0:r>
      <ns0:r>
        <ns0:rPr>
          <ns0:rFonts ns0:ascii="Consolas" ns0:hAnsi="Consolas"/>
          <ns0:sz ns0:val="20"/>
        </ns0:rPr>
        <ns0:t>：</ns0:t>
      </ns0:r>
      <ns0:r>
        <ns0:rPr>
          <ns0:rFonts ns0:ascii="Consolas" ns0:hAnsi="Consolas"/>
          <ns0:sz ns0:val="20"/>
        </ns0:rPr>
        <ns0:t xml:space="preserve">Node </ns0:t>
      </ns0:r>
      <ns0:r>
        <ns0:rPr>
          <ns0:rFonts ns0:ascii="Consolas" ns0:hAnsi="Consolas"/>
          <ns0:sz ns0:val="20"/>
        </ns0:rPr>
        <ns0:t>协同服务（端口</ns0:t>
      </ns0:r>
      <ns0:r>
        <ns0:rPr>
          <ns0:rFonts ns0:ascii="Consolas" ns0:hAnsi="Consolas"/>
          <ns0:sz ns0:val="20"/>
        </ns0:rPr>
        <ns0:t xml:space="preserve"> 3001</ns0:t>
      </ns0:r>
      <ns0:r>
        <ns0:rPr>
          <ns0:rFonts ns0:ascii="Consolas" ns0:hAnsi="Consolas"/>
          <ns0:sz ns0:val="20"/>
        </ns0:rPr>
        <ns0:t>）</ns0:t>
      </ns0:r>
    </ns0:p>
    <ns0:p ns2:paraId="0AFA82BC" ns2:textId="77777777" ns0:rsidR="00C82581" ns0:rsidRDefault="00C82581">
      <ns0:pPr>
        <ns0:spacing ns0:line="360" ns0:lineRule="exact"/>
        <ns0:ind ns0:firstLineChars="200" ns0:firstLine="400"/>
      </ns0:pPr>
      <ns0:r>
        <ns0:rPr>
          <ns0:rFonts ns0:ascii="Consolas" ns0:hAnsi="Consolas"/>
          <ns0:sz ns0:val="20"/>
        </ns0:rPr>
        <ns0:t>cd backend/node</ns0:t>
      </ns0:r>
    </ns0:p>
    <ns0:p ns2:paraId="47761DE5" ns2:textId="77777777" ns0:rsidR="00C82581" ns0:rsidRDefault="00C82581">
      <ns0:pPr>
        <ns0:spacing ns0:line="360" ns0:lineRule="exact"/>
        <ns0:ind ns0:firstLineChars="200" ns0:firstLine="400"/>
      </ns0:pPr>
      <ns0:r>
        <ns0:rPr>
          <ns0:rFonts ns0:ascii="Consolas" ns0:hAnsi="Consolas"/>
          <ns0:sz ns0:val="20"/>
        </ns0:rPr>
        <ns0:t>npm run dev</ns0:t>
      </ns0:r>
    </ns0:p>
    <ns0:p ns2:paraId="1965AB7E" ns2:textId="77777777" ns0:rsidR="00C82581" ns0:rsidRDefault="00C82581">
      <ns0:pPr>
        <ns0:spacing ns0:line="360" ns0:lineRule="exact"/>
        <ns0:ind ns0:firstLineChars="200" ns0:firstLine="400"/>
      </ns0:pPr>
      <ns0:r>
        <ns0:rPr>
          <ns0:rFonts ns0:ascii="Consolas" ns0:hAnsi="Consolas"/>
          <ns0:sz ns0:val="20"/>
        </ns0:rPr>
        <ns0:t> </ns0:t>
      </ns0:r>
    </ns0:p>
    <ns0:p ns2:paraId="6C70B752" ns2:textId="77777777" ns0:rsidR="00C82581" ns0:rsidRDefault="00C82581">
      <ns0:pPr>
        <ns0:spacing ns0:line="360" ns0:lineRule="exact"/>
        <ns0:ind ns0:firstLineChars="200" ns0:firstLine="400"/>
      </ns0:pPr>
      <ns0:r>
        <ns0:rPr>
          <ns0:rFonts ns0:ascii="Consolas" ns0:hAnsi="Consolas"/>
          <ns0:sz ns0:val="20"/>
        </ns0:rPr>
        <ns0:t xml:space="preserve"># </ns0:t>
      </ns0:r>
      <ns0:r>
        <ns0:rPr>
          <ns0:rFonts ns0:ascii="Consolas" ns0:hAnsi="Consolas"/>
          <ns0:sz ns0:val="20"/>
        </ns0:rPr>
        <ns0:t>终</ns0:t>
      </ns0:r>
      <ns0:r>
        <ns0:rPr>
          <ns0:rFonts ns0:ascii="Consolas" ns0:hAnsi="Consolas"/>
          <ns0:sz ns0:val="20"/>
        </ns0:rPr>
        <ns0:t>端</ns0:t>
      </ns0:r>
      <ns0:r>
        <ns0:rPr>
          <ns0:rFonts ns0:ascii="Consolas" ns0:hAnsi="Consolas"/>
          <ns0:sz ns0:val="20"/>
        </ns0:rPr>
        <ns0:t xml:space="preserve"> 3</ns0:t>
      </ns0:r>
      <ns0:r>
        <ns0:rPr>
          <ns0:rFonts ns0:ascii="Consolas" ns0:hAnsi="Consolas"/>
          <ns0:sz ns0:val="20"/>
        </ns0:rPr>
        <ns0:t>：前端</ns0:t>
      </ns0:r>
      <ns0:r>
        <ns0:rPr>
          <ns0:rFonts ns0:ascii="Consolas" ns0:hAnsi="Consolas"/>
          <ns0:sz ns0:val="20"/>
        </ns0:rPr>
        <ns0:t xml:space="preserve"> Vite</ns0:t>
      </ns0:r>
      <ns0:r>
        <ns0:rPr>
          <ns0:rFonts ns0:ascii="Consolas" ns0:hAnsi="Consolas"/>
          <ns0:sz ns0:val="20"/>
        </ns0:rPr>
        <ns0:t>（端口</ns0:t>
      </ns0:r>
      <ns0:r>
        <ns0:rPr>
          <ns0:rFonts ns0:ascii="Consolas" ns0:hAnsi="Consolas"/>
          <ns0:sz ns0:val="20"/>
        </ns0:rPr>
        <ns0:t xml:space="preserve"> 5173</ns0:t>
      </ns0:r>
      <ns0:r>
        <ns0:rPr>
          <ns0:rFonts ns0:ascii="Consolas" ns0:hAnsi="Consolas"/>
          <ns0:sz ns0:val="20"/>
        </ns0:rPr>
        <ns0:t>）</ns0:t>
      </ns0:r>
    </ns0:p>
    <ns0:p ns2:paraId="3B35A79F" ns2:textId="77777777" ns0:rsidR="00C82581" ns0:rsidRDefault="00C82581">
      <ns0:pPr>
        <ns0:spacing ns0:line="360" ns0:lineRule="exact"/>
        <ns0:ind ns0:firstLineChars="200" ns0:firstLine="400"/>
      </ns0:pPr>
      <ns0:r>
        <ns0:rPr>
          <ns0:rFonts ns0:ascii="Consolas" ns0:hAnsi="Consolas"/>
          <ns0:sz ns0:val="20"/>
        </ns0:rPr>
        <ns0:t>cd Frontend</ns0:t>
      </ns0:r>
    </ns0:p>
    <ns0:p ns2:paraId="146C48B8" ns2:textId="77777777" ns0:rsidR="00C82581" ns0:rsidRDefault="00C82581">
      <ns0:pPr>
        <ns0:spacing ns0:line="360" ns0:lineRule="exact"/>
        <ns0:ind ns0:firstLineChars="200" ns0:firstLine="400"/>
      </ns0:pPr>
      <ns0:r>
        <ns0:rPr>
          <ns0:rFonts ns0:ascii="Consolas" ns0:hAnsi="Consolas"/>
          <ns0:sz ns0:val="20"/>
        </ns0:rPr>
        <ns0:t>pnpm dev</ns0:t>
      </ns0:r>
    </ns0:p>
    <ns0:p ns2:paraId="192E7909" ns2:textId="77777777" ns0:rsidR="00C82581" ns0:rsidRDefault="00C82581">
      <ns0:pPr>
        <ns0:spacing ns0:line="460" ns0:lineRule="exact"/>
        <ns0:outlineLvl ns0:val="2"/>
      </ns0:pPr>
      <ns0:r>
        <ns0:rPr>
          <ns0:rFonts ns0:ascii="宋体" ns0:hAnsi="宋体" ns0:hint="eastAsia"/>
          <ns0:b/>
          <ns0:bCs/>
          <ns0:sz ns0:val="28"/>
        </ns0:rPr>
        <ns0:t xml:space="preserve">1.3.2 </ns0:t>
      </ns0:r>
      <ns0:r>
        <ns0:rPr>
          <ns0:rFonts ns0:ascii="宋体" ns0:hAnsi="宋体" ns0:hint="eastAsia"/>
          <ns0:b/>
          <ns0:bCs/>
          <ns0:sz ns0:val="28"/>
        </ns0:rPr>
        <ns0:t>服务端口一览</ns0:t>
      </ns0:r>
    </ns0:p>
    <ns0:tbl>
      <ns0:tblPr>
        <ns0:tblStyle ns0:val="aff"/>
        <ns0:tblW ns0:w="5000" ns0:type="pct"/>
        <ns0:tblInd ns0:w="0" ns0:type="dxa"/>
        <ns0:tblLook ns0:val="04A0" ns0:firstRow="1" ns0:lastRow="0" ns0:firstColumn="1" ns0:lastColumn="0" ns0:noHBand="0" ns0:noVBand="1"/>
      </ns0:tblPr>
      <ns0:tblGrid>
        <ns0:gridCol ns0:w="3016"/>
        <ns0:gridCol ns0:w="3017"/>
        <ns0:gridCol ns0:w="3017"/>
      </ns0:tblGrid>
      <ns0:tr ns0:rsidR="00000000" ns2:paraId="34B7AB69" ns2:textId="77777777">
        <ns0:tc>
          <ns0:tcPr>
            <ns0:tcW ns0:w="1650" ns0:type="pct"/>
            <ns0:tcBorders>
              <ns0:top ns0:val="single" ns0:sz="8" ns0:space="0" ns0:color="auto"/>
              <ns0:left ns0:val="single" ns0:sz="8" ns0:space="0" ns0:color="auto"/>
              <ns0:bottom ns0:val="single" ns0:sz="8" ns0:space="0" ns0:color="auto"/>
              <ns0:right ns0:val="single" ns0:sz="8" ns0:space="0" ns0:color="auto"/>
            </ns0:tcBorders>
            <ns0:shd ns0:val="clear" ns0:color="auto" ns0:fill="F2F2F2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hideMark/>
          </ns0:tcPr>
          <ns0:p ns2:paraId="26E61EF8" ns2:textId="77777777" ns0:rsidR="00C82581" ns0:rsidRDefault="00C82581">
            <ns0:pPr>
              <ns0:spacing ns0:line="460" ns0:lineRule="exact"/>
              <ns0:jc ns0:val="left"/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服务</ns0:t>
            </ns0:r>
          </ns0:p>
        </ns0:tc>
        <ns0:tc>
          <ns0:tcPr>
            <ns0:tcW ns0:w="1650" ns0:type="pct"/>
            <ns0:tcBorders>
              <ns0:top ns0:val="single" ns0:sz="8" ns0:space="0" ns0:color="auto"/>
              <ns0:left ns0:val="single" ns0:sz="8" ns0:space="0" ns0:color="auto"/>
              <ns0:bottom ns0:val="single" ns0:sz="8" ns0:space="0" ns0:color="auto"/>
              <ns0:right ns0:val="single" ns0:sz="8" ns0:space="0" ns0:color="auto"/>
            </ns0:tcBorders>
            <ns0:shd ns0:val="clear" ns0:color="auto" ns0:fill="F2F2F2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hideMark/>
          </ns0:tcPr>
          <ns0:p ns2:paraId="653EDB9F" ns2:textId="77777777" ns0:rsidR="00C82581" ns0:rsidRDefault="00C82581">
            <ns0:pPr>
              <ns0:spacing ns0:line="460" ns0:lineRule="exact"/>
              <ns0:jc ns0:val="left"/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端口</ns0:t>
            </ns0:r>
          </ns0:p>
        </ns0:tc>
        <ns0:tc>
          <ns0:tcPr>
            <ns0:tcW ns0:w="1650" ns0:type="pct"/>
            <ns0:tcBorders>
              <ns0:top ns0:val="single" ns0:sz="8" ns0:space="0" ns0:color="auto"/>
              <ns0:left ns0:val="single" ns0:sz="8" ns0:space="0" ns0:color="auto"/>
              <ns0:bottom ns0:val="single" ns0:sz="8" ns0:space="0" ns0:color="auto"/>
              <ns0:right ns0:val="single" ns0:sz="8" ns0:space="0" ns0:color="auto"/>
            </ns0:tcBorders>
            <ns0:shd ns0:val="clear" ns0:color="auto" ns0:fill="F2F2F2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hideMark/>
          </ns0:tcPr>
          <ns0:p ns2:paraId="377C4033" ns2:textId="77777777" ns0:rsidR="00C82581" ns0:rsidRDefault="00C82581">
            <ns0:pPr>
              <ns0:spacing ns0:line="460" ns0:lineRule="exact"/>
              <ns0:jc ns0:val="left"/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说明</ns0:t>
            </ns0:r>
          </ns0:p>
        </ns0:tc>
      </ns0:tr>
      <ns0:tr ns0:rsidR="00000000" ns2:paraId="55B9B315" ns2:textId="77777777">
        <ns0:tc>
          <ns0:tcPr>
            <ns0:tcW ns0:w="1650" ns0:type="pct"/>
            <ns0:tcBorders>
              <ns0:top ns0:val="nil"/>
              <ns0:left ns0:val="single" ns0:sz="8" ns0:space="0" ns0:color="auto"/>
              <ns0:bottom ns0:val="single" ns0:sz="8" ns0:space="0" ns0:color="auto"/>
              <ns0:right ns0:val="single" ns0:sz="8" ns0:space="0" ns0:color="auto"/>
            </ns0:tcBorders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hideMark/>
          </ns0:tcPr>
          <ns0:p ns2:paraId="0537AE8B" ns2:textId="77777777" ns0:rsidR="00C82581" ns0:rsidRDefault="00C82581">
            <ns0:pPr>
              <ns0:spacing ns0:line="460" ns0:lineRule="exact"/>
              <ns0:jc ns0:val="left"/>
            </ns0:pPr>
            <ns0:r>
              <ns0:rPr>
                <ns0:rFonts ns0:ascii="宋体" ns0:hAnsi="宋体" ns0:hint="eastAsia"/>
                <ns0:sz ns0:val="24"/>
                <ns0:szCs ns0:val="24"/>
              </ns0:rPr>
              <ns0:t>Go REST API</ns0:t>
            </ns0:r>
          </ns0:p>
        </ns0:tc>
        <ns0:tc>
          <ns0:tcPr>
            <ns0:tcW ns0:w="1650" ns0:type="pct"/>
            <ns0:tcBorders>
              <ns0:top ns0:val="nil"/>
              <ns0:left ns0:val="single" ns0:sz="8" ns0:space="0" ns0:color="auto"/>
              <ns0:bottom ns0:val="single" ns0:sz="8" ns0:space="0" ns0:color="auto"/>
              <ns0:right ns0:val="single" ns0:sz="8" ns0:space="0" ns0:color="auto"/>
            </ns0:tcBorders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hideMark/>
          </ns0:tcPr>
          <ns0:p ns2:paraId="442FC457" ns2:textId="77777777" ns0:rsidR="00C82581" ns0:rsidRDefault="00C82581">
            <ns0:pPr>
              <ns0:spacing ns0:line="460" ns0:lineRule="exact"/>
              <ns0:jc ns0:val="left"/>
            </ns0:pPr>
            <ns0:r>
              <ns0:rPr>
                <ns0:rFonts ns0:ascii="宋体" ns0:hAnsi="宋体" ns0:hint="eastAsia"/>
                <ns0:sz ns0:val="24"/>
                <ns0:szCs ns0:val="24"/>
              </ns0:rPr>
              <ns0:t>8080</ns0:t>
            </ns0:r>
          </ns0:p>
        </ns0:tc>
        <ns0:tc>
          <ns0:tcPr>
            <ns0:tcW ns0:w="1650" ns0:type="pct"/>
            <ns0:tcBorders>
              <ns0:top ns0:val="nil"/>
              <ns0:left ns0:val="single" ns0:sz="8" ns0:space="0" ns0:color="auto"/>
              <ns0:bottom ns0:val="single" ns0:sz="8" ns0:space="0" ns0:color="auto"/>
              <ns0:right ns0:val="single" ns0:sz="8" ns0:space="0" ns0:color="auto"/>
            </ns0:tcBorders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hideMark/>
          </ns0:tcPr>
          <ns0:p ns2:paraId="778C2022" ns2:textId="77777777" ns0:rsidR="00C82581" ns0:rsidRDefault="00C82581">
            <ns0:pPr>
              <ns0:spacing ns0:line="460" ns0:lineRule="exact"/>
              <ns0:jc ns0:val="left"/>
            </ns0:pPr>
            <ns0:r>
              <ns0:rPr>
                <ns0:rFonts ns0:ascii="宋体" ns0:hAnsi="宋体" ns0:hint="eastAsia"/>
                <ns0:sz ns0:val="24"/>
                <ns0:szCs ns0:val="24"/>
              </ns0:rPr>
              <ns0:t xml:space="preserve">Gin </ns0:t>
            </ns0:r>
            <ns0:r>
              <ns0:rPr>
                <ns0:rFonts ns0:ascii="宋体" ns0:hAnsi="宋体" ns0:hint="eastAsia"/>
                <ns0:sz ns0:val="24"/>
                <ns0:szCs ns0:val="24"/>
              </ns0:rPr>
              <ns0:t>框架，约</ns0:t>
            </ns0:r>
            <ns0:r>
              <ns0:rPr>
                <ns0:rFonts ns0:ascii="宋体" ns0:hAnsi="宋体" ns0:hint="eastAsia"/>
                <ns0:sz ns0:val="24"/>
                <ns0:szCs ns0:val="24"/>
              </ns0:rPr>
              <ns0:t xml:space="preserve"> 35 </ns0:t>
            </ns0:r>
            <ns0:r>
              <ns0:rPr>
                <ns0:rFonts ns0:ascii="宋体" ns0:hAnsi="宋体" ns0:hint="eastAsia"/>
                <ns0:sz ns0:val="24"/>
                <ns0:szCs ns0:val="24"/>
              </ns0:rPr>
              <ns0:t>个端点，</ns0:t>
            </ns0:r>
            <ns0:r>
              <ns0:rPr>
                <ns0:rFonts ns0:ascii="宋体" ns0:hAnsi="宋体" ns0:hint="eastAsia"/>
                <ns0:sz ns0:val="24"/>
                <ns0:szCs ns0:val="24"/>
              </ns0:rPr>
              <ns0:t xml:space="preserve">Swagger </ns0:t>
            </ns0:r>
            <ns0:r>
              <ns0:rPr>
                <ns0:rFonts ns0:ascii="宋体" ns0:hAnsi="宋体" ns0:hint="eastAsia"/>
                <ns0:sz ns0:val="24"/>
                <ns0:szCs ns0:val="24"/>
              </ns0:rPr>
              <ns0:t>文档在</ns0:t>
            </ns0:r>
            <ns0:r>
              <ns0:rPr>
                <ns0:rFonts ns0:ascii="宋体" ns0:hAnsi="宋体" ns0:hint="eastAsia"/>
                <ns0:sz ns0:val="24"/>
                <ns0:szCs ns0:val="24"/>
              </ns0:rPr>
              <ns0:t xml:space="preserve"> /swagger/*any</ns0:t>
            </ns0:r>
          </ns0:p>
        </ns0:tc>
      </ns0:tr>
      <ns0:tr ns0:rsidR="00000000" ns2:paraId="21B05319" ns2:textId="77777777">
        <ns0:tc>
          <ns0:tcPr>
            <ns0:tcW ns0:w="1650" ns0:type="pct"/>
            <ns0:tcBorders>
              <ns0:top ns0:val="nil"/>
              <ns0:left ns0:val="single" ns0:sz="8" ns0:space="0" ns0:color="auto"/>
              <ns0:bottom ns0:val="single" ns0:sz="8" ns0:space="0" ns0:color="auto"/>
              <ns0:right ns0:val="single" ns0:sz="8" ns0:space="0" ns0:color="auto"/>
            </ns0:tcBorders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hideMark/>
          </ns0:tcPr>
          <ns0:p ns2:paraId="50181AD9" ns2:textId="77777777" ns0:rsidR="00C82581" ns0:rsidRDefault="00C82581">
            <ns0:pPr>
              <ns0:spacing ns0:line="460" ns0:lineRule="exact"/>
              <ns0:jc ns0:val="left"/>
            </ns0:pPr>
            <ns0:r>
              <ns0:rPr>
                <ns0:rFonts ns0:ascii="宋体" ns0:hAnsi="宋体" ns0:hint="eastAsia"/>
                <ns0:sz ns0:val="24"/>
                <ns0:szCs ns0:val="24"/>
              </ns0:rPr>
              <ns0:t>Node WebSocket</ns0:t>
            </ns0:r>
          </ns0:p>
        </ns0:tc>
        <ns0:tc>
          <ns0:tcPr>
            <ns0:tcW ns0:w="1650" ns0:type="pct"/>
            <ns0:tcBorders>
              <ns0:top ns0:val="nil"/>
              <ns0:left ns0:val="single" ns0:sz="8" ns0:space="0" ns0:color="auto"/>
              <ns0:bottom ns0:val="single" ns0:sz="8" ns0:space="0" ns0:color="auto"/>
              <ns0:right ns0:val="single" ns0:sz="8" ns0:space="0" ns0:color="auto"/>
            </ns0:tcBorders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hideMark/>
          </ns0:tcPr>
          <ns0:p ns2:paraId="47CAD817" ns2:textId="77777777" ns0:rsidR="00C82581" ns0:rsidRDefault="00C82581">
            <ns0:pPr>
              <ns0:spacing ns0:line="460" ns0:lineRule="exact"/>
              <ns0:jc ns0:val="left"/>
            </ns0:pPr>
            <ns0:r>
              <ns0:rPr>
                <ns0:rFonts ns0:ascii="宋体" ns0:hAnsi="宋体" ns0:hint="eastAsia"/>
                <ns0:sz ns0:val="24"/>
                <ns0:szCs ns0:val="24"/>
              </ns0:rPr>
              <ns0:t>3001</ns0:t>
            </ns0:r>
          </ns0:p>
        </ns0:tc>
        <ns0:tc>
          <ns0:tcPr>
            <ns0:tcW ns0:w="1650" ns0:type="pct"/>
            <ns0:tcBorders>
              <ns0:top ns0:val="nil"/>
              <ns0:left ns0:val="single" ns0:sz="8" ns0:space="0" ns0:color="auto"/>
              <ns0:bottom ns0:val="single" ns0:sz="8" ns0:space="0" ns0:color="auto"/>
              <ns0:right ns0:val="single" ns0:sz="8" ns0:space="0" ns0:color="auto"/>
            </ns0:tcBorders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hideMark/>
          </ns0:tcPr>
          <ns0:p ns2:paraId="4BD0BB5A" ns2:textId="77777777" ns0:rsidR="00C82581" ns0:rsidRDefault="00C82581">
            <ns0:pPr>
              <ns0:spacing ns0:line="460" ns0:lineRule="exact"/>
              <ns0:jc ns0:val="left"/>
            </ns0:pPr>
            <ns0:r>
              <ns0:rPr>
                <ns0:rFonts ns0:ascii="宋体" ns0:hAnsi="宋体" ns0:hint="eastAsia"/>
                <ns0:sz ns0:val="24"/>
                <ns0:szCs ns0:val="24"/>
              </ns0:rPr>
              <ns0:t xml:space="preserve">Yjs CRDT </ns0:t>
            </ns0:r>
            <ns0:r>
              <ns0:rPr>
                <ns0:rFonts ns0:ascii="宋体" ns0:hAnsi="宋体" ns0:hint="eastAsia"/>
                <ns0:sz ns0:val="24"/>
                <ns0:szCs ns0:val="24"/>
              </ns0:rPr>
              <ns0:t>协同编辑，路径</ns0:t>
            </ns0:r>
            <ns0:r>
              <ns0:rPr>
                <ns0:rFonts ns0:ascii="宋体" ns0:hAnsi="宋体" ns0:hint="eastAsia"/>
                <ns0:sz ns0:val="24"/>
                <ns0:szCs ns0:val="24"/>
              </ns0:rPr>
              <ns0:t xml:space="preserve"> /documents/{uuid}</ns0:t>
            </ns0:r>
          </ns0:p>
        </ns0:tc>
      </ns0:tr>
      <ns0:tr ns0:rsidR="00000000" ns2:paraId="0A8F786A" ns2:textId="77777777">
        <ns0:tc>
          <ns0:tcPr>
            <ns0:tcW ns0:w="1650" ns0:type="pct"/>
            <ns0:tcBorders>
              <ns0:top ns0:val="nil"/>
              <ns0:left ns0:val="single" ns0:sz="8" ns0:space="0" ns0:color="auto"/>
              <ns0:bottom ns0:val="single" ns0:sz="8" ns0:space="0" ns0:color="auto"/>
              <ns0:right ns0:val="single" ns0:sz="8" ns0:space="0" ns0:color="auto"/>
            </ns0:tcBorders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hideMark/>
          </ns0:tcPr>
          <ns0:p ns2:paraId="0470B30A" ns2:textId="77777777" ns0:rsidR="00C82581" ns0:rsidRDefault="00C82581">
            <ns0:pPr>
              <ns0:spacing ns0:line="460" ns0:lineRule="exact"/>
              <ns0:jc ns0:val="left"/>
            </ns0:pPr>
            <ns0:r>
              <ns0:rPr>
                <ns0:rFonts ns0:ascii="宋体" ns0:hAnsi="宋体" ns0:hint="eastAsia"/>
                <ns0:sz ns0:val="24"/>
                <ns0:szCs ns0:val="24"/>
              </ns0:rPr>
              <ns0:t xml:space="preserve">Vite </ns0:t>
            </ns0:r>
            <ns0:r>
              <ns0:rPr>
                <ns0:rFonts ns0:ascii="宋体" ns0:hAnsi="宋体" ns0:hint="eastAsia"/>
                <ns0:sz ns0:val="24"/>
                <ns0:szCs ns0:val="24"/>
              </ns0:rPr>
              <ns0:t>前端</ns0:t>
            </ns0:r>
          </ns0:p>
        </ns0:tc>
        <ns0:tc>
          <ns0:tcPr>
            <ns0:tcW ns0:w="1650" ns0:type="pct"/>
            <ns0:tcBorders>
              <ns0:top ns0:val="nil"/>
              <ns0:left ns0:val="single" ns0:sz="8" ns0:space="0" ns0:color="auto"/>
              <ns0:bottom ns0:val="single" ns0:sz="8" ns0:space="0" ns0:color="auto"/>
              <ns0:right ns0:val="single" ns0:sz="8" ns0:space="0" ns0:color="auto"/>
            </ns0:tcBorders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hideMark/>
          </ns0:tcPr>
          <ns0:p ns2:paraId="729128A6" ns2:textId="77777777" ns0:rsidR="00C82581" ns0:rsidRDefault="00C82581">
            <ns0:pPr>
              <ns0:spacing ns0:line="460" ns0:lineRule="exact"/>
              <ns0:jc ns0:val="left"/>
            </ns0:pPr>
            <ns0:r>
              <ns0:rPr>
                <ns0:rFonts ns0:ascii="宋体" ns0:hAnsi="宋体" ns0:hint="eastAsia"/>
                <ns0:sz ns0:val="24"/>
                <ns0:szCs ns0:val="24"/>
              </ns0:rPr>
              <ns0:t>5173</ns0:t>
            </ns0:r>
          </ns0:p>
        </ns0:tc>
        <ns0:tc>
          <ns0:tcPr>
            <ns0:tcW ns0:w="1650" ns0:type="pct"/>
            <ns0:tcBorders>
              <ns0:top ns0:val="nil"/>
              <ns0:left ns0:val="single" ns0:sz="8" ns0:space="0" ns0:color="auto"/>
              <ns0:bottom ns0:val="single" ns0:sz="8" ns0:space="0" ns0:color="auto"/>
              <ns0:right ns0:val="single" ns0:sz="8" ns0:space="0" ns0:color="auto"/>
            </ns0:tcBorders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hideMark/>
          </ns0:tcPr>
          <ns0:p ns2:paraId="45D153FA" ns2:textId="77777777" ns0:rsidR="00C82581" ns0:rsidRDefault="00C82581">
            <ns0:pPr>
              <ns0:spacing ns0:line="460" ns0:lineRule="exact"/>
              <ns0:jc ns0:val="left"/>
            </ns0:pPr>
            <ns0:r>
              <ns0:rPr>
                <ns0:rFonts ns0:ascii="宋体" ns0:hAnsi="宋体" ns0:hint="eastAsia"/>
                <ns0:sz ns0:val="24"/>
                <ns0:szCs ns0:val="24"/>
              </ns0:rPr>
              <ns0:t>React 19 + Ant Design 6</ns0:t>
            </ns0:r>
            <ns0:r>
              <ns0:rPr>
                <ns0:rFonts ns0:ascii="宋体" ns0:hAnsi="宋体" ns0:hint="eastAsia"/>
                <ns0:sz ns0:val="24"/>
                <ns0:szCs ns0:val="24"/>
              </ns0:rPr>
              <ns0:t>，</ns0:t>
            </ns0:r>
            <ns0:r>
              <ns0:rPr>
                <ns0:rFonts ns0:ascii="宋体" ns0:hAnsi="宋体" ns0:hint="eastAsia"/>
                <ns0:sz ns0:val="24"/>
                <ns0:szCs ns0:val="24"/>
              </ns0:rPr>
              <ns0:t xml:space="preserve">API </ns0:t>
            </ns0:r>
            <ns0:r>
              <ns0:rPr>
                <ns0:rFonts ns0:ascii="宋体" ns0:hAnsi="宋体" ns0:hint="eastAsia"/>
                <ns0:sz ns0:val="24"/>
                <ns0:szCs ns0:val="24"/>
              </ns0:rPr>
              <ns0:t>代理到</ns0:t>
            </ns0:r>
            <ns0:r>
              <ns0:rPr>
                <ns0:rFonts ns0:ascii="宋体" ns0:hAnsi="宋体" ns0:hint="eastAsia"/>
                <ns0:sz ns0:val="24"/>
                <ns0:szCs ns0:val="24"/>
              </ns0:rPr>
              <ns0:t xml:space="preserve"> :8080</ns0:t>
            </ns0:r>
          </ns0:p>
        </ns0:tc>
      </ns0:tr>
    </ns0:tbl>
    <ns0:p ns2:paraId="3D0B1EC6" ns2:textId="77777777" ns0:rsidR="00C82581" ns0:rsidRDefault="00C82581">
      <ns0:pPr>
        <ns0:pStyle ns0:val="2"/>
        <ns0:spacing ns0:line="460" ns0:lineRule="exact"/>
        <ns0:outlineLvl ns0:val="1"/>
      </ns0:pPr>
      <ns0:r>
        <ns0:rPr>
          <ns0:rFonts ns0:ascii="宋体" ns0:hAnsi="宋体" ns0:hint="eastAsia"/>
          <ns0:b/>
          <ns0:bCs/>
          <ns0:sz ns0:val="28"/>
        </ns0:rPr>
        <ns0:t xml:space="preserve">1.4 </ns0:t>
      </ns0:r>
      <ns0:r>
        <ns0:rPr>
          <ns0:rFonts ns0:ascii="宋体" ns0:hAnsi="宋体" ns0:hint="eastAsia"/>
          <ns0:b/>
          <ns0:bCs/>
          <ns0:sz ns0:val="28"/>
        </ns0:rPr>
        <ns0:t>环境变量参考</ns0:t>
      </ns0:r>
    </ns0:p>
    <ns0:p ns2:paraId="6EA86878" ns2:textId="77777777" ns0:rsidR="00C82581" ns0:rsidRDefault="00C82581">
      <ns0:pPr>
        <ns0:spacing ns0:line="460" ns0:lineRule="exact"/>
        <ns0:ind ns0:firstLineChars="200" ns0:firstLine="480"/>
      </ns0:pPr>
      <ns0:r>
        <ns0:rPr>
          <ns0:rFonts ns0:ascii="宋体" ns0:hAnsi="宋体" ns0:hint="eastAsia"/>
          <ns0:sz ns0:val="24"/>
          <ns0:szCs ns0:val="24"/>
        </ns0:rPr>
        <ns0:t>配置文件：</ns0:t>
      </ns0:r>
      <ns0:r>
        <ns0:rPr>
          <ns0:rFonts ns0:ascii="宋体" ns0:hAnsi="宋体" ns0:hint="eastAsia"/>
          <ns0:sz ns0:val="24"/>
          <ns0:szCs ns0:val="24"/>
        </ns0:rPr>
        <ns0:t>backend/internal/config/config.go</ns0:t>
      </ns0:r>
      <ns0:r>
        <ns0:rPr>
          <ns0:rFonts ns0:ascii="宋体" ns0:hAnsi="宋体" ns0:hint="eastAsia"/>
          <ns0:sz ns0:val="24"/>
          <ns0:szCs ns0:val="24"/>
        </ns0:rPr>
        <ns0:t>（</ns0:t>
      </ns0:r>
      <ns0:r>
        <ns0:rPr>
          <ns0:rFonts ns0:ascii="宋体" ns0:hAnsi="宋体" ns0:hint="eastAsia"/>
          <ns0:sz ns0:val="24"/>
          <ns0:szCs ns0:val="24"/>
        </ns0:rPr>
        <ns0:t xml:space="preserve">Go </ns0:t>
      </ns0:r>
      <ns0:r>
        <ns0:rPr>
          <ns0:rFonts ns0:ascii="宋体" ns0:hAnsi="宋体" ns0:hint="eastAsia"/>
          <ns0:sz ns0:val="24"/>
          <ns0:szCs ns0:val="24"/>
        </ns0:rPr>
        <ns0:t>端）、</ns0:t>
      </ns0:r>
      <ns0:r>
        <ns0:rPr>
          <ns0:rFonts ns0:ascii="宋体" ns0:hAnsi="宋体" ns0:hint="eastAsia"/>
          <ns0:sz ns0:val="24"/>
          <ns0:szCs ns0:val="24"/>
        </ns0:rPr>
        <ns0:t>backend/node/src/config.js</ns0:t>
      </ns0:r>
      <ns0:r>
        <ns0:rPr>
          <ns0:rFonts ns0:ascii="宋体" ns0:hAnsi="宋体" ns0:hint="eastAsia"/>
          <ns0:sz ns0:val="24"/>
          <ns0:szCs ns0:val="24"/>
        </ns0:rPr>
        <ns0:t>（</ns0:t>
      </ns0:r>
      <ns0:r>
        <ns0:rPr>
          <ns0:rFonts ns0:ascii="宋体" ns0:hAnsi="宋体" ns0:hint="eastAsia"/>
          <ns0:sz ns0:val="24"/>
          <ns0:szCs ns0:val="24"/>
        </ns0:rPr>
        <ns0:t xml:space="preserve">Node </ns0:t>
      </ns0:r>
      <ns0:r>
        <ns0:rPr>
          <ns0:rFonts ns0:ascii="宋体" ns0:hAnsi="宋体" ns0:hint="eastAsia"/>
          <ns0:sz ns0:val="24"/>
          <ns0:szCs ns0:val="24"/>
        </ns0:rPr>
        <ns0:t>端）。</ns0:t>
      </ns0:r>
    </ns0:p>
    <ns0:tbl>
      <ns0:tblPr>
        <ns0:tblStyle ns0:val="aff"/>
        <ns0:tblW ns0:w="5000" ns0:type="pct"/>
        <ns0:tblInd ns0:w="0" ns0:type="dxa"/>
        <ns0:tblLook ns0:val="04A0" ns0:firstRow="1" ns0:lastRow="0" ns0:firstColumn="1" ns0:lastColumn="0" ns0:noHBand="0" ns0:noVBand="1"/>
      </ns0:tblPr>
      <ns0:tblGrid>
        <ns0:gridCol ns0:w="2280"/>
        <ns0:gridCol ns0:w="2005"/>
        <ns0:gridCol ns0:w="2760"/>
        <ns0:gridCol ns0:w="2005"/>
      </ns0:tblGrid>
      <ns0:tr ns0:rsidR="00000000" ns2:paraId="585786E8" ns2:textId="77777777">
        <ns0:tc>
          <ns0:tcPr>
            <ns0:tcW ns0:w="1250" ns0:type="pct"/>
            <ns0:tcBorders>
              <ns0:top ns0:val="single" ns0:sz="8" ns0:space="0" ns0:color="auto"/>
              <ns0:left ns0:val="single" ns0:sz="8" ns0:space="0" ns0:color="auto"/>
              <ns0:bottom ns0:val="single" ns0:sz="8" ns0:space="0" ns0:color="auto"/>
              <ns0:right ns0:val="single" ns0:sz="8" ns0:space="0" ns0:color="auto"/>
            </ns0:tcBorders>
            <ns0:shd ns0:val="clear" ns0:color="auto" ns0:fill="F2F2F2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hideMark/>
          </ns0:tcPr>
          <ns0:p ns2:paraId="4DBCBBEE" ns2:textId="77777777" ns0:rsidR="00C82581" ns0:rsidRDefault="00C82581">
            <ns0:pPr>
              <ns0:spacing ns0:line="460" ns0:lineRule="exact"/>
              <ns0:jc ns0:val="left"/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变量</ns0:t>
            </ns0:r>
          </ns0:p>
        </ns0:tc>
        <ns0:tc>
          <ns0:tcPr>
            <ns0:tcW ns0:w="1250" ns0:type="pct"/>
            <ns0:tcBorders>
              <ns0:top ns0:val="single" ns0:sz="8" ns0:space="0" ns0:color="auto"/>
              <ns0:left ns0:val="single" ns0:sz="8" ns0:space="0" ns0:color="auto"/>
              <ns0:bottom ns0:val="single" ns0:sz="8" ns0:space="0" ns0:color="auto"/>
              <ns0:right ns0:val="single" ns0:sz="8" ns0:space="0" ns0:color="auto"/>
            </ns0:tcBorders>
            <ns0:shd ns0:val="clear" ns0:color="auto" ns0:fill="F2F2F2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hideMark/>
          </ns0:tcPr>
          <ns0:p ns2:paraId="5C826882" ns2:textId="77777777" ns0:rsidR="00C82581" ns0:rsidRDefault="00C82581">
            <ns0:pPr>
              <ns0:spacing ns0:line="460" ns0:lineRule="exact"/>
              <ns0:jc ns0:val="left"/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服务</ns0:t>
            </ns0:r>
          </ns0:p>
        </ns0:tc>
        <ns0:tc>
          <ns0:tcPr>
            <ns0:tcW ns0:w="1250" ns0:type="pct"/>
            <ns0:tcBorders>
              <ns0:top ns0:val="single" ns0:sz="8" ns0:space="0" ns0:color="auto"/>
              <ns0:left ns0:val="single" ns0:sz="8" ns0:space="0" ns0:color="auto"/>
              <ns0:bottom ns0:val="single" ns0:sz="8" ns0:space="0" ns0:color="auto"/>
              <ns0:right ns0:val="single" ns0:sz="8" ns0:space="0" ns0:color="auto"/>
            </ns0:tcBorders>
            <ns0:shd ns0:val="clear" ns0:color="auto" ns0:fill="F2F2F2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hideMark/>
          </ns0:tcPr>
          <ns0:p ns2:paraId="11F03545" ns2:textId="77777777" ns0:rsidR="00C82581" ns0:rsidRDefault="00C82581">
            <ns0:pPr>
              <ns0:spacing ns0:line="460" ns0:lineRule="exact"/>
              <ns0:jc ns0:val="left"/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默认值</ns0:t>
            </ns0:r>
          </ns0:p>
        </ns0:tc>
        <ns0:tc>
          <ns0:tcPr>
            <ns0:tcW ns0:w="1250" ns0:type="pct"/>
            <ns0:tcBorders>
              <ns0:top ns0:val="single" ns0:sz="8" ns0:space="0" ns0:color="auto"/>
              <ns0:left ns0:val="single" ns0:sz="8" ns0:space="0" ns0:color="auto"/>
              <ns0:bottom ns0:val="single" ns0:sz="8" ns0:space="0" ns0:color="auto"/>
              <ns0:right ns0:val="single" ns0:sz="8" ns0:space="0" ns0:color="auto"/>
            </ns0:tcBorders>
            <ns0:shd ns0:val="clear" ns0:color="auto" ns0:fill="F2F2F2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hideMark/>
          </ns0:tcPr>
          <ns0:p ns2:paraId="47385D13" ns2:textId="77777777" ns0:rsidR="00C82581" ns0:rsidRDefault="00C82581">
            <ns0:pPr>
              <ns0:spacing ns0:line="460" ns0:lineRule="exact"/>
              <ns0:jc ns0:val="left"/>
            </ns0:pPr>
            <ns0:r>
              <ns0:rPr>
                <ns0:rFonts ns0:ascii="宋体" ns0:hAnsi="宋体" ns0:hint="eastAsia"/>
                <ns0:b/>
                <ns0:bCs/>
                <ns0:sz ns0:val="24"/>
                <ns0:szCs ns0:val="24"/>
              </ns0:rPr>
              <ns0:t>说明</ns0:t>
            </ns0:r>
          </ns0:p>
        </ns0:tc>
      </ns0:tr>
      <ns0:tr ns0:rsidR="00000000" ns2:paraId="61E2086D" ns2:textId="77777777">
        <ns0:tc>
          <ns0:tcPr>
            <ns0:tcW ns0:w="1250" ns0:type="pct"/>
            <ns0:tcBorders>
              <ns0:top ns0:val="nil"/>
              <ns0:left ns0:val="single" ns0:sz="8" ns0:space="0" ns0:color="auto"/>
              <ns0:bottom ns0:val="single" ns0:sz="8" ns0:space="0" ns0:color="auto"/>
              <ns0:right ns0:val="single" ns0:sz="8" ns0:space="0" ns0:color="auto"/>
            </ns0:tcBorders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hideMark/>
          </ns0:tcPr>
          <ns0:p ns2:paraId="30DF466D" ns2:textId="77777777" ns0:rsidR="00C82581" ns0:rsidRDefault="00C82581">
            <ns0:pPr>
              <ns0:spacing ns0:line="460" ns0:lineRule="exact"/>
              <ns0:jc ns0:val="left"/>
            </ns0:pPr>
            <ns0:r>
              <ns0:rPr>
                <ns0:rFonts ns0:ascii="宋体" ns0:hAnsi="宋体" ns0:hint="eastAsia"/>
                <ns0:sz ns0:val="24"/>
                <ns0:szCs ns0:val="24"/>
              </ns0:rPr>
              <ns0:t>HTTP_ADDR</ns0:t>
            </ns0:r>
          </ns0:p>
        </ns0:tc>
        <ns0:tc>
          <ns0:tcPr>
            <ns0:tcW ns0:w="1250" ns0:type="pct"/>
            <ns0:tcBorders>
              <ns0:top ns0:val="nil"/>
              <ns0:left ns0:val="single" ns0:sz="8" ns0:space="0" ns0:color="auto"/>
              <ns0:bottom ns0:val="single" ns0:sz="8" ns0:space="0" ns0:color="auto"/>
              <ns0:right ns0:val="single" ns0:sz="8" ns0:space="0" ns0:color="auto"/>
            </ns0:tcBorders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hideMark/>
          </ns0:tcPr>
          <ns0:p ns2:paraId="009D9CC4" ns2:textId="77777777" ns0:rsidR="00C82581" ns0:rsidRDefault="00C82581">
            <ns0:pPr>
              <ns0:spacing ns0:line="460" ns0:lineRule="exact"/>
              <ns0:jc ns0:val="left"/>
            </ns0:pPr>
            <ns0:r>
              <ns0:rPr>
                <ns0:rFonts ns0:ascii="宋体" ns0:hAnsi="宋体" ns0:hint="eastAsia"/>
                <ns0:sz ns0:val="24"/>
                <ns0:szCs ns0:val="24"/>
              </ns0:rPr>
              <ns0:t>Go</ns0:t>
            </ns0:r>
          </ns0:p>
        </ns0:tc>
        <ns0:tc>
          <ns0:tcPr>
            <ns0:tcW ns0:w="1250" ns0:type="pct"/>
            <ns0:tcBorders>
              <ns0:top ns0:val="nil"/>
              <ns0:left ns0:val="single" ns0:sz="8" ns0:space="0" ns0:color="auto"/>
              <ns0:bottom ns0:val="single" ns0:sz="8" ns0:space="0" ns0:color="auto"/>
              <ns0:right ns0:val="single" ns0:sz="8" ns0:space="0" ns0:color="auto"/>
            </ns0:tcBorders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hideMark/>
          </ns0:tcPr>
          <ns0:p ns2:paraId="3993C486" ns2:textId="77777777" ns0:rsidR="00C82581" ns0:rsidRDefault="00C82581">
            <ns0:pPr>
              <ns0:spacing ns0:line="460" ns0:lineRule="exact"/>
              <ns0:jc ns0:val="left"/>
            </ns0:pPr>
            <ns0:r>
              <ns0:rPr>
                <ns0:rFonts ns0:ascii="宋体" ns0:hAnsi="宋体" ns0:hint="eastAsia"/>
                <ns0:sz ns0:val="24"/>
                <ns0:szCs ns0:val="24"/>
              </ns0:rPr>
              <ns0:t>:8080</ns0:t>
            </ns0:r>
          </ns0:p>
        </ns0:tc>
        <ns0:tc>
          <ns0:tcPr>
            <ns0:tcW ns0:w="1250" ns0:type="pct"/>
            <ns0:tcBorders>
              <ns0:top ns0:val="nil"/>
              <ns0:left ns0:val="single" ns0:sz="8" ns0:space="0" ns0:color="auto"/>
              <ns0:bottom ns0:val="single" ns0:sz="8" ns0:space="0" ns0:color="auto"/>
              <ns0:right ns0:val="single" ns0:sz="8" ns0:space="0" ns0:color="auto"/>
            </ns0:tcBorders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hideMark/>
          </ns0:tcPr>
          <ns0:p ns2:paraId="74E720CB" ns2:textId="77777777" ns0:rsidR="00C82581" ns0:rsidRDefault="00C82581">
            <ns0:pPr>
              <ns0:spacing ns0:line="460" ns0:lineRule="exact"/>
              <ns0:jc ns0:val="left"/>
            </ns0:pPr>
            <ns0:r>
              <ns0:rPr>
                <ns0:rFonts ns0:ascii="宋体" ns0:hAnsi="宋体" ns0:hint="eastAsia"/>
                <ns0:sz ns0:val="24"/>
                <ns0:szCs ns0:val="24"/>
              </ns0:rPr>
              <ns0:t xml:space="preserve">HTTP </ns0:t>
            </ns0:r>
            <ns0:r>
              <ns0:rPr>
                <ns0:rFonts ns0:ascii="宋体" ns0:hAnsi="宋体" ns0:hint="eastAsia"/>
                <ns0:sz ns0:val="24"/>
                <ns0:szCs ns0:val="24"/>
              </ns0:rPr>
              <ns0:t>监听地址</ns0:t>
            </ns0:r>
          </ns0:p>
        </ns0:tc>
      </ns0:tr>
      <ns0:tr ns0:rsidR="00000000" ns2:paraId="03CE1051" ns2:textId="77777777">
        <ns0:tc>
          <ns0:tcPr>
            <ns0:tcW ns0:w="1250" ns0:type="pct"/>
            <ns0:tcBorders>
              <ns0:top ns0:val="nil"/>
              <ns0:left ns0:val="single" ns0:sz="8" ns0:space="0" ns0:color="auto"/>
              <ns0:bottom ns0:val="single" ns0:sz="8" ns0:space="0" ns0:color="auto"/>
              <ns0:right ns0:val="single" ns0:sz="8" ns0:space="0" ns0:color="auto"/>
            </ns0:tcBorders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hideMark/>
          </ns0:tcPr>
          <ns0:p ns2:paraId="376A2107" ns2:textId="77777777" ns0:rsidR="00C82581" ns0:rsidRDefault="00C82581">
            <ns0:pPr>
              <ns0:spacing ns0:line="460" ns0:lineRule="exact"/>
              <ns0:jc ns0:val="left"/>
            </ns0:pPr>
            <ns0:r>
              <ns0:rPr>
                <ns0:rFonts ns0:ascii="宋体" ns0:hAnsi="宋体" ns0:hint="eastAsia"/>
                <ns0:sz ns0:val="24"/>
                <ns0:szCs ns0:val="24"/>
              </ns0:rPr>
              <ns0:t>DB_DSN</ns0:t>
            </ns0:r>
          </ns0:p>
        </ns0:tc>
        <ns0:tc>
          <ns0:tcPr>
            <ns0:tcW ns0:w="1250" ns0:type="pct"/>
            <ns0:tcBorders>
              <ns0:top ns0:val="nil"/>
              <ns0:left ns0:val="single" ns0:sz="8" ns0:space="0" ns0:color="auto"/>
              <ns0:bottom ns0:val="single" ns0:sz="8" ns0:space="0" ns0:color="auto"/>
              <ns0:right ns0:val="single" ns0:sz="8" ns0:space="0" ns0:color="auto"/>
            </ns0:tcBorders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hideMark/>
          </ns0:tcPr>
          <ns0:p ns2:paraId="7D81E4CD" ns2:textId="77777777" ns0:rsidR="00C82581" ns0:rsidRDefault="00C82581">
            <ns0:pPr>
              <ns0:spacing ns0:line="460" ns0:lineRule="exact"/>
              <ns0:jc ns0:val="left"/>
            </ns0:pPr>
            <ns0:r>
              <ns0:rPr>
                <ns0:rFonts ns0:ascii="宋体" ns0:hAnsi="宋体" ns0:hint="eastAsia"/>
                <ns0:sz ns0:val="24"/>
                <ns0:szCs ns0:val="24"/>
              </ns0:rPr>
              <ns0:t>Go</ns0:t>
            </ns0:r>
          </ns0:p>
        </ns0:tc>
        <ns0:tc>
          <ns0:tcPr>
            <ns0:tcW ns0:w="1250" ns0:type="pct"/>
            <ns0:tcBorders>
              <ns0:top ns0:val="nil"/>
              <ns0:left ns0:val="single" ns0:sz="8" ns0:space="0" ns0:color="auto"/>
              <ns0:bottom ns0:val="single" ns0:sz="8" ns0:space="0" ns0:color="auto"/>
              <ns0:right ns0:val="single" ns0:sz="8" ns0:space="0" ns0:color="auto"/>
            </ns0:tcBorders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hideMark/>
          </ns0:tcPr>
          <ns0:p ns2:paraId="7B3395D0" ns2:textId="77777777" ns0:rsidR="00C82581" ns0:rsidRDefault="00C82581">
            <ns0:pPr>
              <ns0:spacing ns0:line="460" ns0:lineRule="exact"/>
              <ns0:jc ns0:val="left"/>
            </ns0:pPr>
            <ns0:r>
              <ns0:rPr>
                <ns0:rFonts ns0:ascii="宋体" ns0:hAnsi="宋体" ns0:hint="eastAsia"/>
                <ns0:sz ns0:val="24"/>
                <ns0:szCs ns0:val="24"/>
              </ns0:rPr>
              <ns0:t>test.db</ns0:t>
            </ns0:r>
          </ns0:p>
        </ns0:tc>
        <ns0:tc>
          <ns0:tcPr>
            <ns0:tcW ns0:w="1250" ns0:type="pct"/>
            <ns0:tcBorders>
              <ns0:top ns0:val="nil"/>
              <ns0:left ns0:val="single" ns0:sz="8" ns0:space="0" ns0:color="auto"/>
              <ns0:bottom ns0:val="single" ns0:sz="8" ns0:space="0" ns0:color="auto"/>
              <ns0:right ns0:val="single" ns0:sz="8" ns0:space="0" ns0:color="auto"/>
            </ns0:tcBorders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hideMark/>
          </ns0:tcPr>
          <ns0:p ns2:paraId="05074AD2" ns2:textId="77777777" ns0:rsidR="00C82581" ns0:rsidRDefault="00C82581">
            <ns0:pPr>
              <ns0:spacing ns0:line="460" ns0:lineRule="exact"/>
              <ns0:jc ns0:val="left"/>
            </ns0:pPr>
            <ns0:r>
              <ns0:rPr>
                <ns0:rFonts ns0:ascii="宋体" ns0:hAnsi="宋体" ns0:hint="eastAsia"/>
                <ns0:sz ns0:val="24"/>
                <ns0:szCs ns0:val="24"/>
              </ns0:rPr>
              <ns0:t xml:space="preserve">SQLite </ns0:t>
            </ns0:r>
            <ns0:r>
              <ns0:rPr>
                <ns0:rFonts ns0:ascii="宋体" ns0:hAnsi="宋体" ns0:hint="eastAsia"/>
                <ns0:sz ns0:val="24"/>
                <ns0:szCs ns0:val="24"/>
              </ns0:rPr>
              <ns0:t>数据库</ns0:t>
            </ns0:r>
            <ns0:r>
              <ns0:rPr>
                <ns0:rFonts ns0:ascii="宋体" ns0:hAnsi="宋体" ns0:hint="eastAsia"/>
                <ns0:sz ns0:val="24"/>
                <ns0:szCs ns0:val="24"/>
              </ns0:rPr>
              <ns0:lastRenderedPageBreak/>
              <ns0:t>路径</ns0:t>
            </ns0:r>
          </ns0:p>
        </ns0:tc>
      </ns0:tr>
      <ns0:tr ns0:rsidR="00000000" ns2:paraId="72078646" ns2:textId="77777777">
        <ns0:tc>
          <ns0:tcPr>
            <ns0:tcW ns0:w="1250" ns0:type="pct"/>
            <ns0:tcBorders>
              <ns0:top ns0:val="nil"/>
              <ns0:left ns0:val="single" ns0:sz="8" ns0:space="0" ns0:color="auto"/>
              <ns0:bottom ns0:val="single" ns0:sz="8" ns0:space="0" ns0:color="auto"/>
              <ns0:right ns0:val="single" ns0:sz="8" ns0:space="0" ns0:color="auto"/>
            </ns0:tcBorders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hideMark/>
          </ns0:tcPr>
          <ns0:p ns2:paraId="1354A57B" ns2:textId="77777777" ns0:rsidR="00C82581" ns0:rsidRDefault="00C82581">
            <ns0:pPr>
              <ns0:spacing ns0:line="460" ns0:lineRule="exact"/>
              <ns0:jc ns0:val="left"/>
            </ns0:pPr>
            <ns0:r>
              <ns0:rPr>
                <ns0:rFonts ns0:ascii="宋体" ns0:hAnsi="宋体" ns0:hint="eastAsia"/>
                <ns0:sz ns0:val="24"/>
                <ns0:szCs ns0:val="24"/>
              </ns0:rPr>
              <ns0:lastRenderedPageBreak/>
              <ns0:t>JWT_SECRET</ns0:t>
            </ns0:r>
          </ns0:p>
        </ns0:tc>
        <ns0:tc>
          <ns0:tcPr>
            <ns0:tcW ns0:w="1250" ns0:type="pct"/>
            <ns0:tcBorders>
              <ns0:top ns0:val="nil"/>
              <ns0:left ns0:val="single" ns0:sz="8" ns0:space="0" ns0:color="auto"/>
              <ns0:bottom ns0:val="single" ns0:sz="8" ns0:space="0" ns0:color="auto"/>
              <ns0:right ns0:val="single" ns0:sz="8" ns0:space="0" ns0:color="auto"/>
            </ns0:tcBorders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hideMark/>
          </ns0:tcPr>
          <ns0:p ns2:paraId="315D200C" ns2:textId="77777777" ns0:rsidR="00C82581" ns0:rsidRDefault="00C82581">
            <ns0:pPr>
              <ns0:spacing ns0:line="460" ns0:lineRule="exact"/>
              <ns0:jc ns0:val="left"/>
            </ns0:pPr>
            <ns0:r>
              <ns0:rPr>
                <ns0:rFonts ns0:ascii="宋体" ns0:hAnsi="宋体" ns0:hint="eastAsia"/>
                <ns0:sz ns0:val="24"/>
                <ns0:szCs ns0:val="24"/>
              </ns0:rPr>
              <ns0:t>Go</ns0:t>
            </ns0:r>
          </ns0:p>
        </ns0:tc>
        <ns0:tc>
          <ns0:tcPr>
            <ns0:tcW ns0:w="1250" ns0:type="pct"/>
            <ns0:tcBorders>
              <ns0:top ns0:val="nil"/>
              <ns0:left ns0:val="single" ns0:sz="8" ns0:space="0" ns0:color="auto"/>
              <ns0:bottom ns0:val="single" ns0:sz="8" ns0:space="0" ns0:color="auto"/>
              <ns0:right ns0:val="single" ns0:sz="8" ns0:space="0" ns0:color="auto"/>
            </ns0:tcBorders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hideMark/>
          </ns0:tcPr>
          <ns0:p ns2:paraId="5CA34752" ns2:textId="77777777" ns0:rsidR="00C82581" ns0:rsidRDefault="00C82581">
            <ns0:pPr>
              <ns0:spacing ns0:line="460" ns0:lineRule="exact"/>
              <ns0:jc ns0:val="left"/>
            </ns0:pPr>
            <ns0:r>
              <ns0:rPr>
                <ns0:rFonts ns0:ascii="宋体" ns0:hAnsi="宋体" ns0:hint="eastAsia"/>
                <ns0:sz ns0:val="24"/>
                <ns0:szCs ns0:val="24"/>
              </ns0:rPr>
              <ns0:t>dev_secret_change_me</ns0:t>
            </ns0:r>
          </ns0:p>
        </ns0:tc>
        <ns0:tc>
          <ns0:tcPr>
            <ns0:tcW ns0:w="1250" ns0:type="pct"/>
            <ns0:tcBorders>
              <ns0:top ns0:val="nil"/>
              <ns0:left ns0:val="single" ns0:sz="8" ns0:space="0" ns0:color="auto"/>
              <ns0:bottom ns0:val="single" ns0:sz="8" ns0:space="0" ns0:color="auto"/>
              <ns0:right ns0:val="single" ns0:sz="8" ns0:space="0" ns0:color="auto"/>
            </ns0:tcBorders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hideMark/>
          </ns0:tcPr>
          <ns0:p ns2:paraId="7EF40241" ns2:textId="77777777" ns0:rsidR="00C82581" ns0:rsidRDefault="00C82581">
            <ns0:pPr>
              <ns0:spacing ns0:line="460" ns0:lineRule="exact"/>
              <ns0:jc ns0:val="left"/>
            </ns0:pPr>
            <ns0:r>
              <ns0:rPr>
                <ns0:rFonts ns0:ascii="宋体" ns0:hAnsi="宋体" ns0:hint="eastAsia"/>
                <ns0:sz ns0:val="24"/>
                <ns0:szCs ns0:val="24"/>
              </ns0:rPr>
              <ns0:t xml:space="preserve">JWT HS256 </ns0:t>
            </ns0:r>
            <ns0:r>
              <ns0:rPr>
                <ns0:rFonts ns0:ascii="宋体" ns0:hAnsi="宋体" ns0:hint="eastAsia"/>
                <ns0:sz ns0:val="24"/>
                <ns0:szCs ns0:val="24"/>
              </ns0:rPr>
              <ns0:t>签名密钥</ns0:t>
            </ns0:r>
          </ns0:p>
        </ns0:tc>
      </ns0:tr>
      <ns0:tr ns0:rsidR="00000000" ns2:paraId="03BBDE76" ns2:textId="77777777">
        <ns0:tc>
          <ns0:tcPr>
            <ns0:tcW ns0:w="1250" ns0:type="pct"/>
            <ns0:tcBorders>
              <ns0:top ns0:val="nil"/>
              <ns0:left ns0:val="single" ns0:sz="8" ns0:space="0" ns0:color="auto"/>
              <ns0:bottom ns0:val="single" ns0:sz="8" ns0:space="0" ns0:color="auto"/>
              <ns0:right ns0:val="single" ns0:sz="8" ns0:space="0" ns0:color="auto"/>
            </ns0:tcBorders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hideMark/>
          </ns0:tcPr>
          <ns0:p ns2:paraId="25B725A4" ns2:textId="77777777" ns0:rsidR="00C82581" ns0:rsidRDefault="00C82581">
            <ns0:pPr>
              <ns0:spacing ns0:line="460" ns0:lineRule="exact"/>
              <ns0:jc ns0:val="left"/>
            </ns0:pPr>
            <ns0:r>
              <ns0:rPr>
                <ns0:rFonts ns0:ascii="宋体" ns0:hAnsi="宋体" ns0:hint="eastAsia"/>
                <ns0:sz ns0:val="24"/>
                <ns0:szCs ns0:val="24"/>
              </ns0:rPr>
              <ns0:t>JWT_TTL_SECONDS</ns0:t>
            </ns0:r>
          </ns0:p>
        </ns0:tc>
        <ns0:tc>
          <ns0:tcPr>
            <ns0:tcW ns0:w="1250" ns0:type="pct"/>
            <ns0:tcBorders>
              <ns0:top ns0:val="nil"/>
              <ns0:left ns0:val="single" ns0:sz="8" ns0:space="0" ns0:color="auto"/>
              <ns0:bottom ns0:val="single" ns0:sz="8" ns0:space="0" ns0:color="auto"/>
              <ns0:right ns0:val="single" ns0:sz="8" ns0:space="0" ns0:color="auto"/>
            </ns0:tcBorders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hideMark/>
          </ns0:tcPr>
          <ns0:p ns2:paraId="7E2BC1F1" ns2:textId="77777777" ns0:rsidR="00C82581" ns0:rsidRDefault="00C82581">
            <ns0:pPr>
              <ns0:spacing ns0:line="460" ns0:lineRule="exact"/>
              <ns0:jc ns0:val="left"/>
            </ns0:pPr>
            <ns0:r>
              <ns0:rPr>
                <ns0:rFonts ns0:ascii="宋体" ns0:hAnsi="宋体" ns0:hint="eastAsia"/>
                <ns0:sz ns0:val="24"/>
                <ns0:szCs ns0:val="24"/>
              </ns0:rPr>
              <ns0:t>Go</ns0:t>
            </ns0:r>
          </ns0:p>
        </ns0:tc>
        <ns0:tc>
          <ns0:tcPr>
            <ns0:tcW ns0:w="1250" ns0:type="pct"/>
            <ns0:tcBorders>
              <ns0:top ns0:val="nil"/>
              <ns0:left ns0:val="single" ns0:sz="8" ns0:space="0" ns0:color="auto"/>
              <ns0:bottom ns0:val="single" ns0:sz="8" ns0:space="0" ns0:color="auto"/>
              <ns0:right ns0:val="single" ns0:sz="8" ns0:space="0" ns0:color="auto"/>
            </ns0:tcBorders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hideMark/>
          </ns0:tcPr>
          <ns0:p ns2:paraId="6FBC31AF" ns2:textId="77777777" ns0:rsidR="00C82581" ns0:rsidRDefault="00C82581">
            <ns0:pPr>
              <ns0:spacing ns0:line="460" ns0:lineRule="exact"/>
              <ns0:jc ns0:val="left"/>
            </ns0:pPr>
            <ns0:r>
              <ns0:rPr>
                <ns0:rFonts ns0:ascii="宋体" ns0:hAnsi="宋体" ns0:hint="eastAsia"/>
                <ns0:sz ns0:val="24"/>
                <ns0:szCs ns0:val="24"/>
              </ns0:rPr>
              <ns0:t>86400</ns0:t>
            </ns0:r>
          </ns0:p>
        </ns0:tc>
        <ns0:tc>
          <ns0:tcPr>
            <ns0:tcW ns0:w="1250" ns0:type="pct"/>
            <ns0:tcBorders>
              <ns0:top ns0:val="nil"/>
              <ns0:left ns0:val="single" ns0:sz="8" ns0:space="0" ns0:color="auto"/>
              <ns0:bottom ns0:val="single" ns0:sz="8" ns0:space="0" ns0:color="auto"/>
              <ns0:right ns0:val="single" ns0:sz="8" ns0:space="0" ns0:color="auto"/>
            </ns0:tcBorders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hideMark/>
          </ns0:tcPr>
          <ns0:p ns2:paraId="21CAFF96" ns2:textId="77777777" ns0:rsidR="00C82581" ns0:rsidRDefault="00C82581">
            <ns0:pPr>
              <ns0:spacing ns0:line="460" ns0:lineRule="exact"/>
              <ns0:jc ns0:val="left"/>
            </ns0:pPr>
            <ns0:r>
              <ns0:rPr>
                <ns0:rFonts ns0:ascii="宋体" ns0:hAnsi="宋体" ns0:hint="eastAsia"/>
                <ns0:sz ns0:val="24"/>
                <ns0:szCs ns0:val="24"/>
              </ns0:rPr>
              <ns0:t xml:space="preserve">JWT </ns0:t>
            </ns0:r>
            <ns0:r>
              <ns0:rPr>
                <ns0:rFonts ns0:ascii="宋体" ns0:hAnsi="宋体" ns0:hint="eastAsia"/>
                <ns0:sz ns0:val="24"/>
                <ns0:szCs ns0:val="24"/>
              </ns0:rPr>
              <ns0:t>过期时间（秒），默认</ns0:t>
            </ns0:r>
            <ns0:r>
              <ns0:rPr>
                <ns0:rFonts ns0:ascii="宋体" ns0:hAnsi="宋体" ns0:hint="eastAsia"/>
                <ns0:sz ns0:val="24"/>
                <ns0:szCs ns0:val="24"/>
              </ns0:rPr>
              <ns0:t xml:space="preserve"> 24h</ns0:t>
            </ns0:r>
          </ns0:p>
        </ns0:tc>
      </ns0:tr>
      <ns0:tr ns0:rsidR="00000000" ns2:paraId="282995C2" ns2:textId="77777777">
        <ns0:tc>
          <ns0:tcPr>
            <ns0:tcW ns0:w="1250" ns0:type="pct"/>
            <ns0:tcBorders>
              <ns0:top ns0:val="nil"/>
              <ns0:left ns0:val="single" ns0:sz="8" ns0:space="0" ns0:color="auto"/>
              <ns0:bottom ns0:val="single" ns0:sz="8" ns0:space="0" ns0:color="auto"/>
              <ns0:right ns0:val="single" ns0:sz="8" ns0:space="0" ns0:color="auto"/>
            </ns0:tcBorders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hideMark/>
          </ns0:tcPr>
          <ns0:p ns2:paraId="5951F47C" ns2:textId="77777777" ns0:rsidR="00C82581" ns0:rsidRDefault="00C82581">
            <ns0:pPr>
              <ns0:spacing ns0:line="460" ns0:lineRule="exact"/>
              <ns0:jc ns0:val="left"/>
            </ns0:pPr>
            <ns0:r>
              <ns0:rPr>
                <ns0:rFonts ns0:ascii="宋体" ns0:hAnsi="宋体" ns0:hint="eastAsia"/>
                <ns0:sz ns0:val="24"/>
                <ns0:szCs ns0:val="24"/>
              </ns0:rPr>
              <ns0:t>GO_INTERNAL_TOKEN</ns0:t>
            </ns0:r>
          </ns0:p>
        </ns0:tc>
        <ns0:tc>
          <ns0:tcPr>
            <ns0:tcW ns0:w="1250" ns0:type="pct"/>
            <ns0:tcBorders>
              <ns0:top ns0:val="nil"/>
              <ns0:left ns0:val="single" ns0:sz="8" ns0:space="0" ns0:color="auto"/>
              <ns0:bottom ns0:val="single" ns0:sz="8" ns0:space="0" ns0:color="auto"/>
              <ns0:right ns0:val="single" ns0:sz="8" ns0:space="0" ns0:color="auto"/>
            </ns0:tcBorders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hideMark/>
          </ns0:tcPr>
          <ns0:p ns2:paraId="381D2BEA" ns2:textId="77777777" ns0:rsidR="00C82581" ns0:rsidRDefault="00C82581">
            <ns0:pPr>
              <ns0:spacing ns0:line="460" ns0:lineRule="exact"/>
              <ns0:jc ns0:val="left"/>
            </ns0:pPr>
            <ns0:r>
              <ns0:rPr>
                <ns0:rFonts ns0:ascii="宋体" ns0:hAnsi="宋体" ns0:hint="eastAsia"/>
                <ns0:sz ns0:val="24"/>
                <ns0:szCs ns0:val="24"/>
              </ns0:rPr>
              <ns0:t>Go + Node</ns0:t>
            </ns0:r>
          </ns0:p>
        </ns0:tc>
        <ns0:tc>
          <ns0:tcPr>
            <ns0:tcW ns0:w="1250" ns0:type="pct"/>
            <ns0:tcBorders>
              <ns0:top ns0:val="nil"/>
              <ns0:left ns0:val="single" ns0:sz="8" ns0:space="0" ns0:color="auto"/>
              <ns0:bottom ns0:val="single" ns0:sz="8" ns0:space="0" ns0:color="auto"/>
              <ns0:right ns0:val="single" ns0:sz="8" ns0:space="0" ns0:color="auto"/>
            </ns0:tcBorders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hideMark/>
          </ns0:tcPr>
          <ns0:p ns2:paraId="522A74F1" ns2:textId="77777777" ns0:rsidR="00C82581" ns0:rsidRDefault="00C82581">
            <ns0:pPr>
              <ns0:spacing ns0:line="460" ns0:lineRule="exact"/>
              <ns0:jc ns0:val="left"/>
            </ns0:pPr>
            <ns0:r>
              <ns0:rPr>
                <ns0:rFonts ns0:ascii="宋体" ns0:hAnsi="宋体" ns0:hint="eastAsia"/>
                <ns0:sz ns0:val="24"/>
                <ns0:szCs ns0:val="24"/>
              </ns0:rPr>
              <ns0:t>""</ns0:t>
            </ns0:r>
          </ns0:p>
        </ns0:tc>
        <ns0:tc>
          <ns0:tcPr>
            <ns0:tcW ns0:w="1250" ns0:type="pct"/>
            <ns0:tcBorders>
              <ns0:top ns0:val="nil"/>
              <ns0:left ns0:val="single" ns0:sz="8" ns0:space="0" ns0:color="auto"/>
              <ns0:bottom ns0:val="single" ns0:sz="8" ns0:space="0" ns0:color="auto"/>
              <ns0:right ns0:val="single" ns0:sz="8" ns0:space="0" ns0:color="auto"/>
            </ns0:tcBorders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hideMark/>
          </ns0:tcPr>
          <ns0:p ns2:paraId="41D51F96" ns2:textId="77777777" ns0:rsidR="00C82581" ns0:rsidRDefault="00C82581">
            <ns0:pPr>
              <ns0:spacing ns0:line="460" ns0:lineRule="exact"/>
              <ns0:jc ns0:val="left"/>
            </ns0:pPr>
            <ns0:r>
              <ns0:rPr>
                <ns0:rFonts ns0:ascii="宋体" ns0:hAnsi="宋体" ns0:hint="eastAsia"/>
                <ns0:sz ns0:val="24"/>
                <ns0:szCs ns0:val="24"/>
              </ns0:rPr>
              <ns0:t xml:space="preserve">Node </ns0:t>
            </ns0:r>
            <ns0:r>
              <ns0:rPr>
                <ns0:rFonts ns0:ascii="宋体" ns0:hAnsi="宋体" ns0:hint="eastAsia"/>
                <ns0:sz ns0:val="24"/>
                <ns0:szCs ns0:val="24"/>
              </ns0:rPr>
              <ns0:t>调用</ns0:t>
            </ns0:r>
            <ns0:r>
              <ns0:rPr>
                <ns0:rFonts ns0:ascii="宋体" ns0:hAnsi="宋体" ns0:hint="eastAsia"/>
                <ns0:sz ns0:val="24"/>
                <ns0:szCs ns0:val="24"/>
              </ns0:rPr>
              <ns0:t xml:space="preserve"> Go </ns0:t>
            </ns0:r>
            <ns0:r>
              <ns0:rPr>
                <ns0:rFonts ns0:ascii="宋体" ns0:hAnsi="宋体" ns0:hint="eastAsia"/>
                <ns0:sz ns0:val="24"/>
                <ns0:szCs ns0:val="24"/>
              </ns0:rPr>
              <ns0:t>内部</ns0:t>
            </ns0:r>
            <ns0:r>
              <ns0:rPr>
                <ns0:rFonts ns0:ascii="宋体" ns0:hAnsi="宋体" ns0:hint="eastAsia"/>
                <ns0:sz ns0:val="24"/>
                <ns0:szCs ns0:val="24"/>
              </ns0:rPr>
              <ns0:t xml:space="preserve"> API </ns0:t>
            </ns0:r>
            <ns0:r>
              <ns0:rPr>
                <ns0:rFonts ns0:ascii="宋体" ns0:hAnsi="宋体" ns0:hint="eastAsia"/>
                <ns0:sz ns0:val="24"/>
                <ns0:szCs ns0:val="24"/>
              </ns0:rPr>
              <ns0:t>的认证令牌</ns0:t>
            </ns0:r>
          </ns0:p>
        </ns0:tc>
      </ns0:tr>
      <ns0:tr ns0:rsidR="00000000" ns2:paraId="1761FDAA" ns2:textId="77777777">
        <ns0:tc>
          <ns0:tcPr>
            <ns0:tcW ns0:w="1250" ns0:type="pct"/>
            <ns0:tcBorders>
              <ns0:top ns0:val="nil"/>
              <ns0:left ns0:val="single" ns0:sz="8" ns0:space="0" ns0:color="auto"/>
              <ns0:bottom ns0:val="single" ns0:sz="8" ns0:space="0" ns0:color="auto"/>
              <ns0:right ns0:val="single" ns0:sz="8" ns0:space="0" ns0:color="auto"/>
            </ns0:tcBorders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hideMark/>
          </ns0:tcPr>
          <ns0:p ns2:paraId="5E630C44" ns2:textId="77777777" ns0:rsidR="00C82581" ns0:rsidRDefault="00C82581">
            <ns0:pPr>
              <ns0:spacing ns0:line="460" ns0:lineRule="exact"/>
              <ns0:jc ns0:val="left"/>
            </ns0:pPr>
            <ns0:r>
              <ns0:rPr>
                <ns0:rFonts ns0:ascii="宋体" ns0:hAnsi="宋体" ns0:hint="eastAsia"/>
                <ns0:sz ns0:val="24"/>
                <ns0:szCs ns0:val="24"/>
              </ns0:rPr>
              <ns0:t>GO_BACKEND_URL</ns0:t>
            </ns0:r>
          </ns0:p>
        </ns0:tc>
        <ns0:tc>
          <ns0:tcPr>
            <ns0:tcW ns0:w="1250" ns0:type="pct"/>
            <ns0:tcBorders>
              <ns0:top ns0:val="nil"/>
              <ns0:left ns0:val="single" ns0:sz="8" ns0:space="0" ns0:color="auto"/>
              <ns0:bottom ns0:val="single" ns0:sz="8" ns0:space="0" ns0:color="auto"/>
              <ns0:right ns0:val="single" ns0:sz="8" ns0:space="0" ns0:color="auto"/>
            </ns0:tcBorders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hideMark/>
          </ns0:tcPr>
          <ns0:p ns2:paraId="18DA6FE9" ns2:textId="77777777" ns0:rsidR="00C82581" ns0:rsidRDefault="00C82581">
            <ns0:pPr>
              <ns0:spacing ns0:line="460" ns0:lineRule="exact"/>
              <ns0:jc ns0:val="left"/>
            </ns0:pPr>
            <ns0:r>
              <ns0:rPr>
                <ns0:rFonts ns0:ascii="宋体" ns0:hAnsi="宋体" ns0:hint="eastAsia"/>
                <ns0:sz ns0:val="24"/>
                <ns0:szCs ns0:val="24"/>
              </ns0:rPr>
              <ns0:t>Node</ns0:t>
            </ns0:r>
          </ns0:p>
        </ns0:tc>
        <ns0:tc>
          <ns0:tcPr>
            <ns0:tcW ns0:w="1250" ns0:type="pct"/>
            <ns0:tcBorders>
              <ns0:top ns0:val="nil"/>
              <ns0:left ns0:val="single" ns0:sz="8" ns0:space="0" ns0:color="auto"/>
              <ns0:bottom ns0:val="single" ns0:sz="8" ns0:space="0" ns0:color="auto"/>
              <ns0:right ns0:val="single" ns0:sz="8" ns0:space="0" ns0:color="auto"/>
            </ns0:tcBorders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hideMark/>
          </ns0:tcPr>
          <ns0:p ns2:paraId="0F040401" ns2:textId="77777777" ns0:rsidR="00C82581" ns0:rsidRDefault="00C82581">
            <ns0:pPr>
              <ns0:spacing ns0:line="460" ns0:lineRule="exact"/>
              <ns0:jc ns0:val="left"/>
            </ns0:pPr>
            <ns0:r>
              <ns0:rPr>
                <ns0:rFonts ns0:ascii="宋体" ns0:hAnsi="宋体" ns0:hint="eastAsia"/>
                <ns0:sz ns0:val="24"/>
                <ns0:szCs ns0:val="24"/>
              </ns0:rPr>
              <ns0:t>http://localhost:8080</ns0:t>
            </ns0:r>
          </ns0:p>
        </ns0:tc>
        <ns0:tc>
          <ns0:tcPr>
            <ns0:tcW ns0:w="1250" ns0:type="pct"/>
            <ns0:tcBorders>
              <ns0:top ns0:val="nil"/>
              <ns0:left ns0:val="single" ns0:sz="8" ns0:space="0" ns0:color="auto"/>
              <ns0:bottom ns0:val="single" ns0:sz="8" ns0:space="0" ns0:color="auto"/>
              <ns0:right ns0:val="single" ns0:sz="8" ns0:space="0" ns0:color="auto"/>
            </ns0:tcBorders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hideMark/>
          </ns0:tcPr>
          <ns0:p ns2:paraId="281A6358" ns2:textId="77777777" ns0:rsidR="00C82581" ns0:rsidRDefault="00C82581">
            <ns0:pPr>
              <ns0:spacing ns0:line="460" ns0:lineRule="exact"/>
              <ns0:jc ns0:val="left"/>
            </ns0:pPr>
            <ns0:r>
              <ns0:rPr>
                <ns0:rFonts ns0:ascii="宋体" ns0:hAnsi="宋体" ns0:hint="eastAsia"/>
                <ns0:sz ns0:val="24"/>
                <ns0:szCs ns0:val="24"/>
              </ns0:rPr>
              <ns0:t xml:space="preserve">Node </ns0:t>
            </ns0:r>
            <ns0:r>
              <ns0:rPr>
                <ns0:rFonts ns0:ascii="宋体" ns0:hAnsi="宋体" ns0:hint="eastAsia"/>
                <ns0:sz ns0:val="24"/>
                <ns0:szCs ns0:val="24"/>
              </ns0:rPr>
              <ns0:t>回写快照的</ns0:t>
            </ns0:r>
            <ns0:r>
              <ns0:rPr>
                <ns0:rFonts ns0:ascii="宋体" ns0:hAnsi="宋体" ns0:hint="eastAsia"/>
                <ns0:sz ns0:val="24"/>
                <ns0:szCs ns0:val="24"/>
              </ns0:rPr>
              <ns0:t xml:space="preserve"> Go </ns0:t>
            </ns0:r>
            <ns0:r>
              <ns0:rPr>
                <ns0:rFonts ns0:ascii="宋体" ns0:hAnsi="宋体" ns0:hint="eastAsia"/>
                <ns0:sz ns0:val="24"/>
                <ns0:szCs ns0:val="24"/>
              </ns0:rPr>
              <ns0:t>后端地址</ns0:t>
            </ns0:r>
          </ns0:p>
        </ns0:tc>
      </ns0:tr>
      <ns0:tr ns0:rsidR="00000000" ns2:paraId="3699BE92" ns2:textId="77777777">
        <ns0:tc>
          <ns0:tcPr>
            <ns0:tcW ns0:w="1250" ns0:type="pct"/>
            <ns0:tcBorders>
              <ns0:top ns0:val="nil"/>
              <ns0:left ns0:val="single" ns0:sz="8" ns0:space="0" ns0:color="auto"/>
              <ns0:bottom ns0:val="single" ns0:sz="8" ns0:space="0" ns0:color="auto"/>
              <ns0:right ns0:val="single" ns0:sz="8" ns0:space="0" ns0:color="auto"/>
            </ns0:tcBorders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hideMark/>
          </ns0:tcPr>
          <ns0:p ns2:paraId="254D1C4E" ns2:textId="77777777" ns0:rsidR="00C82581" ns0:rsidRDefault="00C82581">
            <ns0:pPr>
              <ns0:spacing ns0:line="460" ns0:lineRule="exact"/>
              <ns0:jc ns0:val="left"/>
            </ns0:pPr>
            <ns0:r>
              <ns0:rPr>
                <ns0:rFonts ns0:ascii="宋体" ns0:hAnsi="宋体" ns0:hint="eastAsia"/>
                <ns0:sz ns0:val="24"/>
                <ns0:szCs ns0:val="24"/>
              </ns0:rPr>
              <ns0:t>WORKER_COUNT</ns0:t>
            </ns0:r>
          </ns0:p>
        </ns0:tc>
        <ns0:tc>
          <ns0:tcPr>
            <ns0:tcW ns0:w="1250" ns0:type="pct"/>
            <ns0:tcBorders>
              <ns0:top ns0:val="nil"/>
              <ns0:left ns0:val="single" ns0:sz="8" ns0:space="0" ns0:color="auto"/>
              <ns0:bottom ns0:val="single" ns0:sz="8" ns0:space="0" ns0:color="auto"/>
              <ns0:right ns0:val="single" ns0:sz="8" ns0:space="0" ns0:color="auto"/>
            </ns0:tcBorders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hideMark/>
          </ns0:tcPr>
          <ns0:p ns2:paraId="1A43A2FF" ns2:textId="77777777" ns0:rsidR="00C82581" ns0:rsidRDefault="00C82581">
            <ns0:pPr>
              <ns0:spacing ns0:line="460" ns0:lineRule="exact"/>
              <ns0:jc ns0:val="left"/>
            </ns0:pPr>
            <ns0:r>
              <ns0:rPr>
                <ns0:rFonts ns0:ascii="宋体" ns0:hAnsi="宋体" ns0:hint="eastAsia"/>
                <ns0:sz ns0:val="24"/>
                <ns0:szCs ns0:val="24"/>
              </ns0:rPr>
              <ns0:t>Node</ns0:t>
            </ns0:r>
          </ns0:p>
        </ns0:tc>
        <ns0:tc>
          <ns0:tcPr>
            <ns0:tcW ns0:w="1250" ns0:type="pct"/>
            <ns0:tcBorders>
              <ns0:top ns0:val="nil"/>
              <ns0:left ns0:val="single" ns0:sz="8" ns0:space="0" ns0:color="auto"/>
              <ns0:bottom ns0:val="single" ns0:sz="8" ns0:space="0" ns0:color="auto"/>
              <ns0:right ns0:val="single" ns0:sz="8" ns0:space="0" ns0:color="auto"/>
            </ns0:tcBorders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hideMark/>
          </ns0:tcPr>
          <ns0:p ns2:paraId="2FD0CF21" ns2:textId="77777777" ns0:rsidR="00C82581" ns0:rsidRDefault="00C82581">
            <ns0:pPr>
              <ns0:spacing ns0:line="460" ns0:lineRule="exact"/>
              <ns0:jc ns0:val="left"/>
            </ns0:pPr>
            <ns0:r>
              <ns0:rPr>
                <ns0:rFonts ns0:ascii="宋体" ns0:hAnsi="宋体" ns0:hint="eastAsia"/>
                <ns0:sz ns0:val="24"/>
                <ns0:szCs ns0:val="24"/>
              </ns0:rPr>
              <ns0:t>4</ns0:t>
            </ns0:r>
          </ns0:p>
        </ns0:tc>
        <ns0:tc>
          <ns0:tcPr>
            <ns0:tcW ns0:w="1250" ns0:type="pct"/>
            <ns0:tcBorders>
              <ns0:top ns0:val="nil"/>
              <ns0:left ns0:val="single" ns0:sz="8" ns0:space="0" ns0:color="auto"/>
              <ns0:bottom ns0:val="single" ns0:sz="8" ns0:space="0" ns0:color="auto"/>
              <ns0:right ns0:val="single" ns0:sz="8" ns0:space="0" ns0:color="auto"/>
            </ns0:tcBorders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hideMark/>
          </ns0:tcPr>
          <ns0:p ns2:paraId="78A6EB31" ns2:textId="77777777" ns0:rsidR="00C82581" ns0:rsidRDefault="00C82581">
            <ns0:pPr>
              <ns0:spacing ns0:line="460" ns0:lineRule="exact"/>
              <ns0:jc ns0:val="left"/>
            </ns0:pPr>
            <ns0:r>
              <ns0:rPr>
                <ns0:rFonts ns0:ascii="宋体" ns0:hAnsi="宋体" ns0:hint="eastAsia"/>
                <ns0:sz ns0:val="24"/>
                <ns0:szCs ns0:val="24"/>
              </ns0:rPr>
              <ns0:t xml:space="preserve">Yjs </ns0:t>
            </ns0:r>
            <ns0:r>
              <ns0:rPr>
                <ns0:rFonts ns0:ascii="宋体" ns0:hAnsi="宋体" ns0:hint="eastAsia"/>
                <ns0:sz ns0:val="24"/>
                <ns0:szCs ns0:val="24"/>
              </ns0:rPr>
              <ns0:t>合并工作线程数</ns0:t>
            </ns0:r>
          </ns0:p>
        </ns0:tc>
      </ns0:tr>
    </ns0:tbl>
    <ns0:p ns2:paraId="4330C5F9" ns2:textId="77777777" ns0:rsidR="00C82581" ns0:rsidRDefault="00C82581">
      <ns0:pPr>
        <ns0:spacing ns0:line="460" ns0:lineRule="exact"/>
        <ns0:ind ns0:firstLineChars="200" ns0:firstLine="480"/>
      </ns0:pPr>
      <ns0:r>
        <ns0:rPr>
          <ns0:rFonts ns0:ascii="宋体" ns0:hAnsi="宋体" ns0:hint="eastAsia"/>
          <ns0:sz ns0:val="24"/>
          <ns0:szCs ns0:val="24"/>
        </ns0:rPr>
        <ns0:t>变量通过</ns0:t>
      </ns0:r>
      <ns0:r>
        <ns0:rPr>
          <ns0:rFonts ns0:ascii="宋体" ns0:hAnsi="宋体" ns0:hint="eastAsia"/>
          <ns0:sz ns0:val="24"/>
          <ns0:szCs ns0:val="24"/>
        </ns0:rPr>
        <ns0:t xml:space="preserve"> </ns0:t>
      </ns0:r>
      <ns0:r>
        <ns0:rPr>
          <ns0:rFonts ns0:ascii="宋体" ns0:hAnsi="宋体" ns0:hint="eastAsia"/>
          <ns0:sz ns0:val="24"/>
          <ns0:szCs ns0:val="24"/>
        </ns0:rPr>
        <ns0:t xml:space="preserve">github.com/joho/godotenv </ns0:t>
      </ns0:r>
      <ns0:r>
        <ns0:rPr>
          <ns0:rFonts ns0:ascii="宋体" ns0:hAnsi="宋体" ns0:hint="eastAsia"/>
          <ns0:sz ns0:val="24"/>
          <ns0:szCs ns0:val="24"/>
        </ns0:rPr>
        <ns0:t>加载，优先级：系统环境变量</ns0:t>
      </ns0:r>
      <ns0:r>
        <ns0:rPr>
          <ns0:rFonts ns0:ascii="宋体" ns0:hAnsi="宋体" ns0:hint="eastAsia"/>
          <ns0:sz ns0:val="24"/>
          <ns0:szCs ns0:val="24"/>
        </ns0:rPr>
        <ns0:t xml:space="preserve"> &gt; .env </ns0:t>
      </ns0:r>
      <ns0:r>
        <ns0:rPr>
          <ns0:rFonts ns0:ascii="宋体" ns0:hAnsi="宋体" ns0:hint="eastAsia"/>
          <ns0:sz ns0:val="24"/>
          <ns0:szCs ns0:val="24"/>
        </ns0:rPr>
        <ns0:t>文件</ns0:t>
      </ns0:r>
      <ns0:r>
        <ns0:rPr>
          <ns0:rFonts ns0:ascii="宋体" ns0:hAnsi="宋体" ns0:hint="eastAsia"/>
          <ns0:sz ns0:val="24"/>
          <ns0:szCs ns0:val="24"/>
        </ns0:rPr>
        <ns0:t xml:space="preserve"> &gt; </ns0:t>
      </ns0:r>
      <ns0:r>
        <ns0:rPr>
          <ns0:rFonts ns0:ascii="宋体" ns0:hAnsi="宋体" ns0:hint="eastAsia"/>
          <ns0:sz ns0:val="24"/>
          <ns0:szCs ns0:val="24"/>
        </ns0:rPr>
        <ns0:t>默认值。</ns0:t>
      </ns0:r>
    </ns0:p>
    <ns0:p ns2:paraId="4127C09E" ns2:textId="77777777" ns0:rsidR="00C82581" ns0:rsidRDefault="00C82581">
      <ns0:pPr>
        <ns0:pStyle ns0:val="2"/>
        <ns0:spacing ns0:line="460" ns0:lineRule="exact"/>
        <ns0:outlineLvl ns0:val="1"/>
      </ns0:pPr>
      <ns0:r>
        <ns0:rPr>
          <ns0:rFonts ns0:ascii="宋体" ns0:hAnsi="宋体" ns0:hint="eastAsia"/>
          <ns0:b/>
          <ns0:bCs/>
          <ns0:sz ns0:val="28"/>
        </ns0:rPr>
        <ns0:t xml:space="preserve">1.5 </ns0:t>
      </ns0:r>
      <ns0:r>
        <ns0:rPr>
          <ns0:rFonts ns0:ascii="宋体" ns0:hAnsi="宋体" ns0:hint="eastAsia"/>
          <ns0:b/>
          <ns0:bCs/>
          <ns0:sz ns0:val="28"/>
        </ns0:rPr>
        <ns0:t>项目架构</ns0:t>
      </ns0:r>
    </ns0:p>
    <ns0:p ns2:paraId="2D153B1A" ns2:textId="77777777" ns0:rsidR="00C82581" ns0:rsidRDefault="00C82581">
      <ns0:pPr>
        <ns0:spacing ns0:line="360" ns0:lineRule="exact"/>
        <ns0:ind ns0:firstLineChars="200" ns0:firstLine="400"/>
      </ns0:pPr>
      <ns0:r>
        <ns0:rPr>
          <ns0:rFonts ns0:ascii="Consolas" ns0:hAnsi="Consolas"/>
          <ns0:sz ns0:val="20"/>
        </ns0:rPr>
        <ns0:t>ResearchAdmin/</ns0:t>
      </ns0:r>
    </ns0:p>
    <ns0:p ns2:paraId="228915C9" ns2:textId="77777777" ns0:rsidR="00C82581" ns0:rsidRDefault="00C82581">
      <ns0:pPr>
        <ns0:spacing ns0:line="360" ns0:lineRule="exact"/>
        <ns0:ind ns0:firstLineChars="200" ns0:firstLine="400"/>
      </ns0:pPr>
      <ns0:r>
        <ns0:rPr>
          <ns0:rFonts ns0:ascii="Consolas" ns0:hAnsi="Consolas"/>
          <ns0:sz ns0:val="20"/>
        </ns0:rPr>
        <ns0:t>├──</ns0:t>
      </ns0:r>
      <ns0:r>
        <ns0:rPr>
          <ns0:rFonts ns0:ascii="Consolas" ns0:hAnsi="Consolas"/>
          <ns0:sz ns0:val="20"/>
        </ns0:rPr>
        <ns0:t xml:space="preserve"> .env # </ns0:t>
      </ns0:r>
      <ns0:r>
        <ns0:rPr>
          <ns0:rFonts ns0:ascii="Consolas" ns0:hAnsi="Consolas"/>
          <ns0:sz ns0:val="20"/>
        </ns0:rPr>
        <ns0:t>环境变量（已</ns0:t>
      </ns0:r>
      <ns0:r>
        <ns0:rPr>
          <ns0:rFonts ns0:ascii="Consolas" ns0:hAnsi="Consolas"/>
          <ns0:sz ns0:val="20"/>
        </ns0:rPr>
        <ns0:t xml:space="preserve"> gitignore</ns0:t>
      </ns0:r>
      <ns0:r>
        <ns0:rPr>
          <ns0:rFonts ns0:ascii="Consolas" ns0:hAnsi="Consolas"/>
          <ns0:sz ns0:val="20"/>
        </ns0:rPr>
        <ns0:t>）</ns0:t>
      </ns0:r>
    </ns0:p>
    <ns0:p ns2:paraId="0015827C" ns2:textId="77777777" ns0:rsidR="00C82581" ns0:rsidRDefault="00C82581">
      <ns0:pPr>
        <ns0:spacing ns0:line="360" ns0:lineRule="exact"/>
        <ns0:ind ns0:firstLineChars="200" ns0:firstLine="400"/>
      </ns0:pPr>
      <ns0:r>
        <ns0:rPr>
          <ns0:rFonts ns0:ascii="Consolas" ns0:hAnsi="Consolas"/>
          <ns0:sz ns0:val="20"/>
        </ns0:rPr>
        <ns0:t>├──</ns0:t>
      </ns0:r>
      <ns0:r>
        <ns0:rPr>
          <ns0:rFonts ns0:ascii="Consolas" ns0:hAnsi="Consolas"/>
          <ns0:sz ns0:val="20"/>
        </ns0:rPr>
        <ns0:t xml:space="preserve"> package.json # </ns0:t>
      </ns0:r>
      <ns0:r>
        <ns0:rPr>
          <ns0:rFonts ns0:ascii="Consolas" ns0:hAnsi="Consolas"/>
          <ns0:sz ns0:val="20"/>
        </ns0:rPr>
        <ns0:t>根</ns0:t>
      </ns0:r>
      <ns0:r>
        <ns0:rPr>
          <ns0:rFonts ns0:ascii="Consolas" ns0:hAnsi="Consolas"/>
          <ns0:sz ns0:val="20"/>
        </ns0:rPr>
        <ns0:t xml:space="preserve"> npm </ns0:t>
      </ns0:r>
      <ns0:r>
        <ns0:rPr>
          <ns0:rFonts ns0:ascii="Consolas" ns0:hAnsi="Consolas"/>
          <ns0:sz ns0:val="20"/>
        </ns0:rPr>
        <ns0:t>脚本（</ns0:t>
      </ns0:r>
      <ns0:r>
        <ns0:rPr>
          <ns0:rFonts ns0:ascii="Consolas" ns0:hAnsi="Consolas"/>
          <ns0:sz ns0:val="20"/>
        </ns0:rPr>
        <ns0:t>npm run dev</ns0:t>
      </ns0:r>
      <ns0:r>
        <ns0:rPr>
          <ns0:rFonts ns0:ascii="Consolas" ns0:hAnsi="Consolas"/>
          <ns0:sz ns0:val="20"/>
        </ns0:rPr>
        <ns0:t>）</ns0:t>
      </ns0:r>
    </ns0:p>
    <ns0:p ns2:paraId="543B86F1" ns2:textId="77777777" ns0:rsidR="00C82581" ns0:rsidRDefault="00C82581">
      <ns0:pPr>
        <ns0:spacing ns0:line="360" ns0:lineRule="exact"/>
        <ns0:ind ns0:firstLineChars="200" ns0:firstLine="400"/>
      </ns0:pPr>
      <ns0:r>
        <ns0:rPr>
          <ns0:rFonts ns0:ascii="Consolas" ns0:hAnsi="Consolas"/>
          <ns0:sz ns0:val="20"/>
        </ns0:rPr>
        <ns0:t>├──</ns0:t>
      </ns0:r>
      <ns0:r>
        <ns0:rPr>
          <ns0:rFonts ns0:ascii="Consolas" ns0:hAnsi="Consolas"/>
          <ns0:sz ns0:val="20"/>
        </ns0:rPr>
        <ns0:t xml:space="preserve"> scripts/</ns0:t>
      </ns0:r>
    </ns0:p>
    <ns0:p ns2:paraId="0AB4B8BA" ns2:textId="77777777" ns0:rsidR="00C82581" ns0:rsidRDefault="00C82581">
      <ns0:pPr>
        <ns0:spacing ns0:line="360" ns0:lineRule="exact"/>
        <ns0:ind ns0:firstLineChars="200" ns0:firstLine="400"/>
      </ns0:pPr>
      <ns0:r>
        <ns0:rPr>
          <ns0:rFonts ns0:ascii="Consolas" ns0:hAnsi="Consolas"/>
          <ns0:sz ns0:val="20"/>
        </ns0:rPr>
        <ns0:t>│</ns0:t>
      </ns0:r>
      <ns0:r>
        <ns0:rPr>
          <ns0:rFonts ns0:ascii="Consolas" ns0:hAnsi="Consolas"/>
          <ns0:sz ns0:val="20"/>
        </ns0:rPr>
        <ns0:t xml:space="preserve"> </ns0:t>
      </ns0:r>
      <ns0:r>
        <ns0:rPr>
          <ns0:rFonts ns0:ascii="Consolas" ns0:hAnsi="Consolas"/>
          <ns0:sz ns0:val="20"/>
        </ns0:rPr>
        <ns0:t>├──</ns0:t>
      </ns0:r>
      <ns0:r>
        <ns0:rPr>
          <ns0:rFonts ns0:ascii="Consolas" ns0:hAnsi="Consolas"/>
          <ns0:sz ns0:val="20"/>
        </ns0:rPr>
        <ns0:t xml:space="preserve"> dev.mjs # </ns0:t>
      </ns0:r>
      <ns0:r>
        <ns0:rPr>
          <ns0:rFonts ns0:ascii="Consolas" ns0:hAnsi="Consolas"/>
          <ns0:sz ns0:val="20"/>
        </ns0:rPr>
        <ns0:t>一键启动三服务</ns0:t>
      </ns0:r>
    </ns0:p>
    <ns0:p ns2:paraId="521F6B45" ns2:textId="77777777" ns0:rsidR="00C82581" ns0:rsidRDefault="00C82581">
      <ns0:pPr>
        <ns0:spacing ns0:line="360" ns0:lineRule="exact"/>
        <ns0:ind ns0:firstLineChars="200" ns0:firstLine="400"/>
      </ns0:pPr>
      <ns0:r>
        <ns0:rPr>
          <ns0:rFonts ns0:ascii="Consolas" ns0:hAnsi="Consolas"/>
          <ns0:sz ns0:val="20"/>
        </ns0:rPr>
        <ns0:t>│</ns0:t>
      </ns0:r>
      <ns0:r>
        <ns0:rPr>
          <ns0:rFonts ns0:ascii="Consolas" ns0:hAnsi="Consolas"/>
          <ns0:sz ns0:val="20"/>
        </ns0:rPr>
        <ns0:t xml:space="preserve"> </ns0:t>
      </ns0:r>
      <ns0:r>
        <ns0:rPr>
          <ns0:rFonts ns0:ascii="Consolas" ns0:hAnsi="Consolas"/>
          <ns0:sz ns0:val="20"/>
        </ns0:rPr>
        <ns0:t>├──</ns0:t>
      </ns0:r>
      <ns0:r>
        <ns0:rPr>
          <ns0:rFonts ns0:ascii="Consolas" ns0:hAnsi="Consolas"/>
          <ns0:sz ns0:val="20"/>
        </ns0:rPr>
        <ns0:t xml:space="preserve"> setup-node.bat/sh # Node </ns0:t>
      </ns0:r>
      <ns0:r>
        <ns0:rPr>
          <ns0:rFonts ns0:ascii="Consolas" ns0:hAnsi="Consolas"/>
          <ns0:sz ns0:val="20"/>
        </ns0:rPr>
        <ns0:t>依赖安装</ns0:t>
      </ns0:r>
    </ns0:p>
    <ns0:p ns2:paraId="1A631CA5" ns2:textId="77777777" ns0:rsidR="00C82581" ns0:rsidRDefault="00C82581">
      <ns0:pPr>
        <ns0:spacing ns0:line="360" ns0:lineRule="exact"/>
        <ns0:ind ns0:firstLineChars="200" ns0:firstLine="400"/>
      </ns0:pPr>
      <ns0:r>
        <ns0:rPr>
          <ns0:rFonts ns0:ascii="Consolas" ns0:hAnsi="Consolas"/>
          <ns0:sz ns0:val="20"/>
        </ns0:rPr>
        <ns0:t>│</ns0:t>
      </ns0:r>
      <ns0:r>
        <ns0:rPr>
          <ns0:rFonts ns0:ascii="Consolas" ns0:hAnsi="Consolas"/>
          <ns0:sz ns0:val="20"/>
        </ns0:rPr>
        <ns0:t xml:space="preserve"> </ns0:t>
      </ns0:r>
      <ns0:r>
        <ns0:rPr>
          <ns0:rFonts ns0:ascii="Consolas" ns0:hAnsi="Consolas"/>
          <ns0:sz ns0:val="20"/>
        </ns0:rPr>
        <ns0:t>└──</ns0:t>
      </ns0:r>
      <ns0:r>
        <ns0:rPr>
          <ns0:rFonts ns0:ascii="Consolas" ns0:hAnsi="Consolas"/>
          <ns0:sz ns0:val="20"/>
        </ns0:rPr>
        <ns0:t xml:space="preserve"> setup-go.bat/sh # Go </ns0:t>
      </ns0:r>
      <ns0:r>
        <ns0:rPr>
          <ns0:rFonts ns0:ascii="Consolas" ns0:hAnsi="Consolas"/>
          <ns0:sz ns0:val="20"/>
        </ns0:rPr>
        <ns0:t>依赖整理</ns0:t>
      </ns0:r>
    </ns0:p>
    <ns0:p ns2:paraId="674EB2F7" ns2:textId="77777777" ns0:rsidR="00C82581" ns0:rsidRDefault="00C82581">
      <ns0:pPr>
        <ns0:spacing ns0:line="360" ns0:lineRule="exact"/>
        <ns0:ind ns0:firstLineChars="200" ns0:firstLine="400"/>
      </ns0:pPr>
      <ns0:r>
        <ns0:rPr>
          <ns0:rFonts ns0:ascii="Consolas" ns0:hAnsi="Consolas"/>
          <ns0:sz ns0:val="20"/>
        </ns0:rPr>
        <ns0:t>├──</ns0:t>
      </ns0:r>
      <ns0:r>
        <ns0:rPr>
          <ns0:rFonts ns0:ascii="Consolas" ns0:hAnsi="Consolas"/>
          <ns0:sz ns0:val="20"/>
        </ns0:rPr>
        <ns0:t xml:space="preserve"> docs/ # PRD</ns0:t>
      </ns0:r>
      <ns0:r>
        <ns0:rPr>
          <ns0:rFonts ns0:ascii="Consolas" ns0:hAnsi="Consolas"/>
          <ns0:sz ns0:val="20"/>
        </ns0:rPr>
        <ns0:t>、</ns0:t>
      </ns0:r>
      <ns0:r>
        <ns0:rPr>
          <ns0:rFonts ns0:ascii="Consolas" ns0:hAnsi="Consolas"/>
          <ns0:sz ns0:val="20"/>
        </ns0:rPr>
        <ns0:t>TRD</ns0:t>
      </ns0:r>
      <ns0:r>
        <ns0:rPr>
          <ns0:rFonts ns0:ascii="Consolas" ns0:hAnsi="Consolas"/>
          <ns0:sz ns0:val="20"/>
        </ns0:rPr>
        <ns0:t>、测试计划、用户手册</ns0:t>
      </ns0:r>
    </ns0:p>
    <ns0:p ns2:paraId="5134A371" ns2:textId="77777777" ns0:rsidR="00C82581" ns0:rsidRDefault="00C82581">
      <ns0:pPr>
        <ns0:spacing ns0:line="360" ns0:lineRule="exact"/>
        <ns0:ind ns0:firstLineChars="200" ns0:firstLine="400"/>
      </ns0:pPr>
      <ns0:r>
        <ns0:rPr>
          <ns0:rFonts ns0:ascii="Consolas" ns0:hAnsi="Consolas"/>
          <ns0:sz ns0:val="20"/>
        </ns0:rPr>
        <ns0:t>├──</ns0:t>
      </ns0:r>
      <ns0:r>
        <ns0:rPr>
          <ns0:rFonts ns0:ascii="Consolas" ns0:hAnsi="Consolas"/>
          <ns0:sz ns0:val="20"/>
        </ns0:rPr>
        <ns0:t xml:space="preserve"> backend/</ns0:t>
      </ns0:r>
    </ns0:p>
    <ns0:p ns2:paraId="6B6F0D99" ns2:textId="77777777" ns0:rsidR="00C82581" ns0:rsidRDefault="00C82581">
      <ns0:pPr>
        <ns0:spacing ns0:line="360" ns0:lineRule="exact"/>
        <ns0:ind ns0:firstLineChars="200" ns0:firstLine="400"/>
      </ns0:pPr>
      <ns0:r>
        <ns0:rPr>
          <ns0:rFonts ns0:ascii="Consolas" ns0:hAnsi="Consolas"/>
          <ns0:sz ns0:val="20"/>
        </ns0:rPr>
        <ns0:t>│</ns0:t>
      </ns0:r>
      <ns0:r>
        <ns0:rPr>
          <ns0:rFonts ns0:ascii="Consolas" ns0:hAnsi="Consolas"/>
          <ns0:sz ns0:val="20"/>
        </ns0:rPr>
        <ns0:t xml:space="preserve"> </ns0:t>
      </ns0:r>
      <ns0:r>
        <ns0:rPr>
          <ns0:rFonts ns0:ascii="Consolas" ns0:hAnsi="Consolas"/>
          <ns0:sz ns0:val="20"/>
        </ns0:rPr>
        <ns0:t>├──</ns0:t>
      </ns0:r>
      <ns0:r>
        <ns0:rPr>
          <ns0:rFonts ns0:ascii="Consolas" ns0:hAnsi="Consolas"/>
          <ns0:sz ns0:val="20"/>
        </ns0:rPr>
        <ns0:t xml:space="preserve"> main.go # Go </ns0:t>
      </ns0:r>
      <ns0:r>
        <ns0:rPr>
          <ns0:rFonts ns0:ascii="Consolas" ns0:hAnsi="Consolas"/>
          <ns0:sz ns0:val="20"/>
        </ns0:rPr>
        <ns0:t>入口</ns0:t>
      </ns0:r>
    </ns0:p>
    <ns0:p ns2:paraId="1E69A7D6" ns2:textId="77777777" ns0:rsidR="00C82581" ns0:rsidRDefault="00C82581">
      <ns0:pPr>
        <ns0:spacing ns0:line="360" ns0:lineRule="exact"/>
        <ns0:ind ns0:firstLineChars="200" ns0:firstLine="400"/>
      </ns0:pPr>
      <ns0:r>
        <ns0:rPr>
          <ns0:rFonts ns0:ascii="Consolas" ns0:hAnsi="Consolas"/>
          <ns0:sz ns0:val="20"/>
        </ns0:rPr>
        <ns0:t>│</ns0:t>
      </ns0:r>
      <ns0:r>
        <ns0:rPr>
          <ns0:rFonts ns0:ascii="Consolas" ns0:hAnsi="Consolas"/>
          <ns0:sz ns0:val="20"/>
        </ns0:rPr>
        <ns0:t xml:space="preserve"> </ns0:t>
      </ns0:r>
      <ns0:r>
        <ns0:rPr>
          <ns0:rFonts ns0:ascii="Consolas" ns0:hAnsi="Consolas"/>
          <ns0:sz ns0:val="20"/>
        </ns0:rPr>
        <ns0:t>├──</ns0:t>
      </ns0:r>
      <ns0:r>
        <ns0:rPr>
          <ns0:rFonts ns0:ascii="Consolas" ns0:hAnsi="Consolas"/>
          <ns0:sz ns0:val="20"/>
        </ns0:rPr>
        <ns0:t xml:space="preserve"> internal/</ns0:t>
      </ns0:r>
    </ns0:p>
    <ns0:p ns2:paraId="56587CF4" ns2:textId="77777777" ns0:rsidR="00C82581" ns0:rsidRDefault="00C82581">
      <ns0:pPr>
        <ns0:spacing ns0:line="360" ns0:lineRule="exact"/>
        <ns0:ind ns0:firstLineChars="200" ns0:firstLine="400"/>
      </ns0:pPr>
      <ns0:r>
        <ns0:rPr>
          <ns0:rFonts ns0:ascii="Consolas" ns0:hAnsi="Consolas"/>
          <ns0:sz ns0:val="20"/>
        </ns0:rPr>
        <ns0:t>│</ns0:t>
      </ns0:r>
      <ns0:r>
        <ns0:rPr>
          <ns0:rFonts ns0:ascii="Consolas" ns0:hAnsi="Consolas"/>
          <ns0:sz ns0:val="20"/>
        </ns0:rPr>
        <ns0:t xml:space="preserve"> </ns0:t>
      </ns0:r>
      <ns0:r>
        <ns0:rPr>
          <ns0:rFonts ns0:ascii="Consolas" ns0:hAnsi="Consolas"/>
          <ns0:sz ns0:val="20"/>
        </ns0:rPr>
        <ns0:t>│</ns0:t>
      </ns0:r>
      <ns0:r>
        <ns0:rPr>
          <ns0:rFonts ns0:ascii="Consolas" ns0:hAnsi="Consolas"/>
          <ns0:sz ns0:val="20"/>
        </ns0:rPr>
        <ns0:t xml:space="preserve"> </ns0:t>
      </ns0:r>
      <ns0:r>
        <ns0:rPr>
          <ns0:rFonts ns0:ascii="Consolas" ns0:hAnsi="Consolas"/>
          <ns0:sz ns0:val="20"/>
        </ns0:rPr>
        <ns0:t>├──</ns0:t>
      </ns0:r>
      <ns0:r>
        <ns0:rPr>
          <ns0:rFonts ns0:ascii="Consolas" ns0:hAnsi="Consolas"/>
          <ns0:sz ns0:val="20"/>
        </ns0:rPr>
        <ns0:t xml:space="preserve"> config/ # </ns0:t>
      </ns0:r>
      <ns0:r>
        <ns0:rPr>
          <ns0:rFonts ns0:ascii="Consolas" ns0:hAnsi="Consolas"/>
          <ns0:sz ns0:val="20"/>
        </ns0:rPr>
        <ns0:t>环境变量加载</ns0:t>
      </ns0:r>
    </ns0:p>
    <ns0:p ns2:paraId="1BBE9008" ns2:textId="77777777" ns0:rsidR="00C82581" ns0:rsidRDefault="00C82581">
      <ns0:pPr>
        <ns0:spacing ns0:line="360" ns0:lineRule="exact"/>
        <ns0:ind ns0:firstLineChars="200" ns0:firstLine="400"/>
      </ns0:pPr>
      <ns0:r>
        <ns0:rPr>
          <ns0:rFonts ns0:ascii="Consolas" ns0:hAnsi="Consolas"/>
          <ns0:sz ns0:val="20"/>
        </ns0:rPr>
        <ns0:t>│</ns0:t>
      </ns0:r>
      <ns0:r>
        <ns0:rPr>
          <ns0:rFonts ns0:ascii="Consolas" ns0:hAnsi="Consolas"/>
          <ns0:sz ns0:val="20"/>
        </ns0:rPr>
        <ns0:t xml:space="preserve"> </ns0:t>
      </ns0:r>
      <ns0:r>
        <ns0:rPr>
          <ns0:rFonts ns0:ascii="Consolas" ns0:hAnsi="Consolas"/>
          <ns0:sz ns0:val="20"/>
        </ns0:rPr>
        <ns0:t>│</ns0:t>
      </ns0:r>
      <ns0:r>
        <ns0:rPr>
          <ns0:rFonts ns0:ascii="Consolas" ns0:hAnsi="Consolas"/>
          <ns0:sz ns0:val="20"/>
        </ns0:rPr>
        <ns0:t xml:space="preserve"> </ns0:t>
      </ns0:r>
      <ns0:r>
        <ns0:rPr>
          <ns0:rFonts ns0:ascii="Consolas" ns0:hAnsi="Consolas"/>
          <ns0:sz ns0:val="20"/>
        </ns0:rPr>
        <ns0:t>├──</ns0:t>
      </ns0:r>
      <ns0:r>
        <ns0:rPr>
          <ns0:rFonts ns0:ascii="Consolas" ns0:hAnsi="Consolas"/>
          <ns0:sz ns0:val="20"/>
        </ns0:rPr>
        <ns0:t xml:space="preserve"> database/ # GORM </ns0:t>
      </ns0:r>
      <ns0:r>
        <ns0:rPr>
          <ns0:rFonts ns0:ascii="Consolas" ns0:hAnsi="Consolas"/>
          <ns0:sz ns0:val="20"/>
        </ns0:rPr>
        <ns0:t>初始化</ns0:t>
      </ns0:r>
      <ns0:r>
        <ns0:rPr>
          <ns0:rFonts ns0:ascii="Consolas" ns0:hAnsi="Consolas"/>
          <ns0:sz ns0:val="20"/>
        </ns0:rPr>
        <ns0:t xml:space="preserve"> + </ns0:t>
      </ns0:r>
      <ns0:r>
        <ns0:rPr>
          <ns0:rFonts ns0:ascii="Consolas" ns0:hAnsi="Consolas"/>
          <ns0:sz ns0:val="20"/>
        </ns0:rPr>
        <ns0:t>自动迁移</ns0:t>
      </ns0:r>
    </ns0:p>
    <ns0:p ns2:paraId="78A85241" ns2:textId="77777777" ns0:rsidR="00C82581" ns0:rsidRDefault="00C82581">
      <ns0:pPr>
        <ns0:spacing ns0:line="360" ns0:lineRule="exact"/>
        <ns0:ind ns0:firstLineChars="200" ns0:firstLine="400"/>
      </ns0:pPr>
      <ns0:r>
        <ns0:rPr>
          <ns0:rFonts ns0:ascii="Consolas" ns0:hAnsi="Consolas"/>
          <ns0:sz ns0:val="20"/>
        </ns0:rPr>
        <ns0:t>│</ns0:t>
      </ns0:r>
      <ns0:r>
        <ns0:rPr>
          <ns0:rFonts ns0:ascii="Consolas" ns0:hAnsi="Consolas"/>
          <ns0:sz ns0:val="20"/>
        </ns0:rPr>
        <ns0:t xml:space="preserve"> </ns0:t>
      </ns0:r>
      <ns0:r>
        <ns0:rPr>
          <ns0:rFonts ns0:ascii="Consolas" ns0:hAnsi="Consolas"/>
          <ns0:sz ns0:val="20"/>
        </ns0:rPr>
        <ns0:t>│</ns0:t>
      </ns0:r>
      <ns0:r>
        <ns0:rPr>
          <ns0:rFonts ns0:ascii="Consolas" ns0:hAnsi="Consolas"/>
          <ns0:sz ns0:val="20"/>
        </ns0:rPr>
        <ns0:t xml:space="preserve"> </ns0:t>
      </ns0:r>
      <ns0:r>
        <ns0:rPr>
          <ns0:rFonts ns0:ascii="Consolas" ns0:hAnsi="Consolas"/>
          <ns0:sz ns0:val="20"/>
        </ns0:rPr>
        <ns0:t>├──</ns0:t>
      </ns0:r>
      <ns0:r>
        <ns0:rPr>
          <ns0:rFonts ns0:ascii="Consolas" ns0:hAnsi="Consolas"/>
          <ns0:sz ns0:val="20"/>
        </ns0:rPr>
        <ns0:t xml:space="preserve"> auth/ # JWT </ns0:t>
      </ns0:r>
      <ns0:r>
        <ns0:rPr>
          <ns0:rFonts ns0:ascii="Consolas" ns0:hAnsi="Consolas"/>
          <ns0:sz ns0:val="20"/>
        </ns0:rPr>
        <ns0:t>签发与解析</ns0:t>
      </ns0:r>
    </ns0:p>
    <ns0:p ns2:paraId="6C686F29" ns2:textId="77777777" ns0:rsidR="00C82581" ns0:rsidRDefault="00C82581">
      <ns0:pPr>
        <ns0:spacing ns0:line="360" ns0:lineRule="exact"/>
        <ns0:ind ns0:firstLineChars="200" ns0:firstLine="400"/>
      </ns0:pPr>
      <ns0:r>
        <ns0:rPr>
          <ns0:rFonts ns0:ascii="Consolas" ns0:hAnsi="Consolas"/>
          <ns0:sz ns0:val="20"/>
        </ns0:rPr>
        <ns0:t>│</ns0:t>
      </ns0:r>
      <ns0:r>
        <ns0:rPr>
          <ns0:rFonts ns0:ascii="Consolas" ns0:hAnsi="Consolas"/>
          <ns0:sz ns0:val="20"/>
        </ns0:rPr>
        <ns0:t xml:space="preserve"> </ns0:t>
      </ns0:r>
      <ns0:r>
        <ns0:rPr>
          <ns0:rFonts ns0:ascii="Consolas" ns0:hAnsi="Consolas"/>
          <ns0:sz ns0:val="20"/>
        </ns0:rPr>
        <ns0:t>│</ns0:t>
      </ns0:r>
      <ns0:r>
        <ns0:rPr>
          <ns0:rFonts ns0:ascii="Consolas" ns0:hAnsi="Consolas"/>
          <ns0:sz ns0:val="20"/>
        </ns0:rPr>
        <ns0:t xml:space="preserve"> </ns0:t>
      </ns0:r>
      <ns0:r>
        <ns0:rPr>
          <ns0:rFonts ns0:ascii="Consolas" ns0:hAnsi="Consolas"/>
          <ns0:sz ns0:val="20"/>
        </ns0:rPr>
        <ns0:t>├──</ns0:t>
      </ns0:r>
      <ns0:r>
        <ns0:rPr>
          <ns0:rFonts ns0:ascii="Consolas" ns0:hAnsi="Consolas"/>
          <ns0:sz ns0:val="20"/>
        </ns0:rPr>
        <ns0:t xml:space="preserve"> middleware/ # JWT </ns0:t>
      </ns0:r>
      <ns0:r>
        <ns0:rPr>
          <ns0:rFonts ns0:ascii="Consolas" ns0:hAnsi="Consolas"/>
          <ns0:sz ns0:val="20"/>
        </ns0:rPr>
        <ns0:t>认证、管理员守卫</ns0:t>
      </ns0:r>
    </ns0:p>
    <ns0:p ns2:paraId="7D7D794B" ns2:textId="77777777" ns0:rsidR="00C82581" ns0:rsidRDefault="00C82581">
      <ns0:pPr>
        <ns0:spacing ns0:line="360" ns0:lineRule="exact"/>
        <ns0:ind ns0:firstLineChars="200" ns0:firstLine="400"/>
      </ns0:pPr>
      <ns0:r>
        <ns0:rPr>
          <ns0:rFonts ns0:ascii="Consolas" ns0:hAnsi="Consolas"/>
          <ns0:sz ns0:val="20"/>
        </ns0:rPr>
        <ns0:lastRenderedPageBreak/>
        <ns0:t>│</ns0:t>
      </ns0:r>
      <ns0:r>
        <ns0:rPr>
          <ns0:rFonts ns0:ascii="Consolas" ns0:hAnsi="Consolas"/>
          <ns0:sz ns0:val="20"/>
        </ns0:rPr>
        <ns0:t xml:space="preserve"> </ns0:t>
      </ns0:r>
      <ns0:r>
        <ns0:rPr>
          <ns0:rFonts ns0:ascii="Consolas" ns0:hAnsi="Consolas"/>
          <ns0:sz ns0:val="20"/>
        </ns0:rPr>
        <ns0:t>│</ns0:t>
      </ns0:r>
      <ns0:r>
        <ns0:rPr>
          <ns0:rFonts ns0:ascii="Consolas" ns0:hAnsi="Consolas"/>
          <ns0:sz ns0:val="20"/>
        </ns0:rPr>
        <ns0:t xml:space="preserve"> </ns0:t>
      </ns0:r>
      <ns0:r>
        <ns0:rPr>
          <ns0:rFonts ns0:ascii="Consolas" ns0:hAnsi="Consolas"/>
          <ns0:sz ns0:val="20"/>
        </ns0:rPr>
        <ns0:t>├──</ns0:t>
      </ns0:r>
      <ns0:r>
        <ns0:rPr>
          <ns0:rFonts ns0:ascii="Consolas" ns0:hAnsi="Consolas"/>
          <ns0:sz ns0:val="20"/>
        </ns0:rPr>
        <ns0:t xml:space="preserve"> domain/ # </ns0:t>
      </ns0:r>
      <ns0:r>
        <ns0:rPr>
          <ns0:rFonts ns0:ascii="Consolas" ns0:hAnsi="Consolas"/>
          <ns0:sz ns0:val="20"/>
        </ns0:rPr>
        <ns0:t>实体定义</ns0:t>
      </ns0:r>
    </ns0:p>
    <ns0:p ns2:paraId="51A326C2" ns2:textId="77777777" ns0:rsidR="00C82581" ns0:rsidRDefault="00C82581">
      <ns0:pPr>
        <ns0:spacing ns0:line="360" ns0:lineRule="exact"/>
        <ns0:ind ns0:firstLineChars="200" ns0:firstLine="400"/>
      </ns0:pPr>
      <ns0:r>
        <ns0:rPr>
          <ns0:rFonts ns0:ascii="Consolas" ns0:hAnsi="Consolas"/>
          <ns0:sz ns0:val="20"/>
        </ns0:rPr>
        <ns0:t>│</ns0:t>
      </ns0:r>
      <ns0:r>
        <ns0:rPr>
          <ns0:rFonts ns0:ascii="Consolas" ns0:hAnsi="Consolas"/>
          <ns0:sz ns0:val="20"/>
        </ns0:rPr>
        <ns0:t xml:space="preserve"> </ns0:t>
      </ns0:r>
      <ns0:r>
        <ns0:rPr>
          <ns0:rFonts ns0:ascii="Consolas" ns0:hAnsi="Consolas"/>
          <ns0:sz ns0:val="20"/>
        </ns0:rPr>
        <ns0:t>│</ns0:t>
      </ns0:r>
      <ns0:r>
        <ns0:rPr>
          <ns0:rFonts ns0:ascii="Consolas" ns0:hAnsi="Consolas"/>
          <ns0:sz ns0:val="20"/>
        </ns0:rPr>
        <ns0:t xml:space="preserve"> </ns0:t>
      </ns0:r>
      <ns0:r>
        <ns0:rPr>
          <ns0:rFonts ns0:ascii="Consolas" ns0:hAnsi="Consolas"/>
          <ns0:sz ns0:val="20"/>
        </ns0:rPr>
        <ns0:t>├──</ns0:t>
      </ns0:r>
      <ns0:r>
        <ns0:rPr>
          <ns0:rFonts ns0:ascii="Consolas" ns0:hAnsi="Consolas"/>
          <ns0:sz ns0:val="20"/>
        </ns0:rPr>
        <ns0:t xml:space="preserve"> repository/ # </ns0:t>
      </ns0:r>
      <ns0:r>
        <ns0:rPr>
          <ns0:rFonts ns0:ascii="Consolas" ns0:hAnsi="Consolas"/>
          <ns0:sz ns0:val="20"/>
        </ns0:rPr>
        <ns0:t>数据访问层</ns0:t>
      </ns0:r>
    </ns0:p>
    <ns0:p ns2:paraId="7B12CBB2" ns2:textId="77777777" ns0:rsidR="00C82581" ns0:rsidRDefault="00C82581">
      <ns0:pPr>
        <ns0:spacing ns0:line="360" ns0:lineRule="exact"/>
        <ns0:ind ns0:firstLineChars="200" ns0:firstLine="400"/>
      </ns0:pPr>
      <ns0:r>
        <ns0:rPr>
          <ns0:rFonts ns0:ascii="Consolas" ns0:hAnsi="Consolas"/>
          <ns0:sz ns0:val="20"/>
        </ns0:rPr>
        <ns0:t>│</ns0:t>
      </ns0:r>
      <ns0:r>
        <ns0:rPr>
          <ns0:rFonts ns0:ascii="Consolas" ns0:hAnsi="Consolas"/>
          <ns0:sz ns0:val="20"/>
        </ns0:rPr>
        <ns0:t xml:space="preserve"> </ns0:t>
      </ns0:r>
      <ns0:r>
        <ns0:rPr>
          <ns0:rFonts ns0:ascii="Consolas" ns0:hAnsi="Consolas"/>
          <ns0:sz ns0:val="20"/>
        </ns0:rPr>
        <ns0:t>│</ns0:t>
      </ns0:r>
      <ns0:r>
        <ns0:rPr>
          <ns0:rFonts ns0:ascii="Consolas" ns0:hAnsi="Consolas"/>
          <ns0:sz ns0:val="20"/>
        </ns0:rPr>
        <ns0:t xml:space="preserve"> </ns0:t>
      </ns0:r>
      <ns0:r>
        <ns0:rPr>
          <ns0:rFonts ns0:ascii="Consolas" ns0:hAnsi="Consolas"/>
          <ns0:sz ns0:val="20"/>
        </ns0:rPr>
        <ns0:t>├──</ns0:t>
      </ns0:r>
      <ns0:r>
        <ns0:rPr>
          <ns0:rFonts ns0:ascii="Consolas" ns0:hAnsi="Consolas"/>
          <ns0:sz ns0:val="20"/>
        </ns0:rPr>
        <ns0:t xml:space="preserve"> service/ # </ns0:t>
      </ns0:r>
      <ns0:r>
        <ns0:rPr>
          <ns0:rFonts ns0:ascii="Consolas" ns0:hAnsi="Consolas"/>
          <ns0:sz ns0:val="20"/>
        </ns0:rPr>
        <ns0:t>业务逻辑层</ns0:t>
      </ns0:r>
    </ns0:p>
    <ns0:p ns2:paraId="1B1D6919" ns2:textId="77777777" ns0:rsidR="00C82581" ns0:rsidRDefault="00C82581">
      <ns0:pPr>
        <ns0:spacing ns0:line="360" ns0:lineRule="exact"/>
        <ns0:ind ns0:firstLineChars="200" ns0:firstLine="400"/>
      </ns0:pPr>
      <ns0:r>
        <ns0:rPr>
          <ns0:rFonts ns0:ascii="Consolas" ns0:hAnsi="Consolas"/>
          <ns0:sz ns0:val="20"/>
        </ns0:rPr>
        <ns0:t>│</ns0:t>
      </ns0:r>
      <ns0:r>
        <ns0:rPr>
          <ns0:rFonts ns0:ascii="Consolas" ns0:hAnsi="Consolas"/>
          <ns0:sz ns0:val="20"/>
        </ns0:rPr>
        <ns0:t xml:space="preserve"> </ns0:t>
      </ns0:r>
      <ns0:r>
        <ns0:rPr>
          <ns0:rFonts ns0:ascii="Consolas" ns0:hAnsi="Consolas"/>
          <ns0:sz ns0:val="20"/>
        </ns0:rPr>
        <ns0:t>│</ns0:t>
      </ns0:r>
      <ns0:r>
        <ns0:rPr>
          <ns0:rFonts ns0:ascii="Consolas" ns0:hAnsi="Consolas"/>
          <ns0:sz ns0:val="20"/>
        </ns0:rPr>
        <ns0:t xml:space="preserve"> </ns0:t>
      </ns0:r>
      <ns0:r>
        <ns0:rPr>
          <ns0:rFonts ns0:ascii="Consolas" ns0:hAnsi="Consolas"/>
          <ns0:sz ns0:val="20"/>
        </ns0:rPr>
        <ns0:t>├──</ns0:t>
      </ns0:r>
      <ns0:r>
        <ns0:rPr>
          <ns0:rFonts ns0:ascii="Consolas" ns0:hAnsi="Consolas"/>
          <ns0:sz ns0:val="20"/>
        </ns0:rPr>
        <ns0:t xml:space="preserve"> handler/ # HTTP </ns0:t>
      </ns0:r>
      <ns0:r>
        <ns0:rPr>
          <ns0:rFonts ns0:ascii="Consolas" ns0:hAnsi="Consolas"/>
          <ns0:sz ns0:val="20"/>
        </ns0:rPr>
        <ns0:t>处理器</ns0:t>
      </ns0:r>
    </ns0:p>
    <ns0:p ns2:paraId="52559A41" ns2:textId="77777777" ns0:rsidR="00C82581" ns0:rsidRDefault="00C82581">
      <ns0:pPr>
        <ns0:spacing ns0:line="360" ns0:lineRule="exact"/>
        <ns0:ind ns0:firstLineChars="200" ns0:firstLine="400"/>
      </ns0:pPr>
      <ns0:r>
        <ns0:rPr>
          <ns0:rFonts ns0:ascii="Consolas" ns0:hAnsi="Consolas"/>
          <ns0:sz ns0:val="20"/>
        </ns0:rPr>
        <ns0:t>│</ns0:t>
      </ns0:r>
      <ns0:r>
        <ns0:rPr>
          <ns0:rFonts ns0:ascii="Consolas" ns0:hAnsi="Consolas"/>
          <ns0:sz ns0:val="20"/>
        </ns0:rPr>
        <ns0:t xml:space="preserve"> </ns0:t>
      </ns0:r>
      <ns0:r>
        <ns0:rPr>
          <ns0:rFonts ns0:ascii="Consolas" ns0:hAnsi="Consolas"/>
          <ns0:sz ns0:val="20"/>
        </ns0:rPr>
        <ns0:t>│</ns0:t>
      </ns0:r>
      <ns0:r>
        <ns0:rPr>
          <ns0:rFonts ns0:ascii="Consolas" ns0:hAnsi="Consolas"/>
          <ns0:sz ns0:val="20"/>
        </ns0:rPr>
        <ns0:t xml:space="preserve"> </ns0:t>
      </ns0:r>
      <ns0:r>
        <ns0:rPr>
          <ns0:rFonts ns0:ascii="Consolas" ns0:hAnsi="Consolas"/>
          <ns0:sz ns0:val="20"/>
        </ns0:rPr>
        <ns0:t>├──</ns0:t>
      </ns0:r>
      <ns0:r>
        <ns0:rPr>
          <ns0:rFonts ns0:ascii="Consolas" ns0:hAnsi="Consolas"/>
          <ns0:sz ns0:val="20"/>
        </ns0:rPr>
        <ns0:t xml:space="preserve"> router/ # </ns0:t>
      </ns0:r>
      <ns0:r>
        <ns0:rPr>
          <ns0:rFonts ns0:ascii="Consolas" ns0:hAnsi="Consolas"/>
          <ns0:sz ns0:val="20"/>
        </ns0:rPr>
        <ns0:t>路由注册</ns0:t>
      </ns0:r>
    </ns0:p>
    <ns0:p ns2:paraId="390B95F7" ns2:textId="77777777" ns0:rsidR="00C82581" ns0:rsidRDefault="00C82581">
      <ns0:pPr>
        <ns0:spacing ns0:line="360" ns0:lineRule="exact"/>
        <ns0:ind ns0:firstLineChars="200" ns0:firstLine="400"/>
      </ns0:pPr>
      <ns0:r>
        <ns0:rPr>
          <ns0:rFonts ns0:ascii="Consolas" ns0:hAnsi="Consolas"/>
          <ns0:sz ns0:val="20"/>
        </ns0:rPr>
        <ns0:t>│</ns0:t>
      </ns0:r>
      <ns0:r>
        <ns0:rPr>
          <ns0:rFonts ns0:ascii="Consolas" ns0:hAnsi="Consolas"/>
          <ns0:sz ns0:val="20"/>
        </ns0:rPr>
        <ns0:t xml:space="preserve"> </ns0:t>
      </ns0:r>
      <ns0:r>
        <ns0:rPr>
          <ns0:rFonts ns0:ascii="Consolas" ns0:hAnsi="Consolas"/>
          <ns0:sz ns0:val="20"/>
        </ns0:rPr>
        <ns0:t>│</ns0:t>
      </ns0:r>
      <ns0:r>
        <ns0:rPr>
          <ns0:rFonts ns0:ascii="Consolas" ns0:hAnsi="Consolas"/>
          <ns0:sz ns0:val="20"/>
        </ns0:rPr>
        <ns0:t xml:space="preserve"> </ns0:t>
      </ns0:r>
      <ns0:r>
        <ns0:rPr>
          <ns0:rFonts ns0:ascii="Consolas" ns0:hAnsi="Consolas"/>
          <ns0:sz ns0:val="20"/>
        </ns0:rPr>
        <ns0:t>└──</ns0:t>
      </ns0:r>
      <ns0:r>
        <ns0:rPr>
          <ns0:rFonts ns0:ascii="Consolas" ns0:hAnsi="Consolas"/>
          <ns0:sz ns0:val="20"/>
        </ns0:rPr>
        <ns0:t xml:space="preserve"> response/ # </ns0:t>
      </ns0:r>
      <ns0:r>
        <ns0:rPr>
          <ns0:rFonts ns0:ascii="Consolas" ns0:hAnsi="Consolas"/>
          <ns0:sz ns0:val="20"/>
        </ns0:rPr>
        <ns0:t>统一</ns0:t>
      </ns0:r>
      <ns0:r>
        <ns0:rPr>
          <ns0:rFonts ns0:ascii="Consolas" ns0:hAnsi="Consolas"/>
          <ns0:sz ns0:val="20"/>
        </ns0:rPr>
        <ns0:t xml:space="preserve"> JSON </ns0:t>
      </ns0:r>
      <ns0:r>
        <ns0:rPr>
          <ns0:rFonts ns0:ascii="Consolas" ns0:hAnsi="Consolas"/>
          <ns0:sz ns0:val="20"/>
        </ns0:rPr>
        <ns0:t>响应</ns0:t>
      </ns0:r>
    </ns0:p>
    <ns0:p ns2:paraId="0C850338" ns2:textId="77777777" ns0:rsidR="00C82581" ns0:rsidRDefault="00C82581">
      <ns0:pPr>
        <ns0:spacing ns0:line="360" ns0:lineRule="exact"/>
        <ns0:ind ns0:firstLineChars="200" ns0:firstLine="400"/>
      </ns0:pPr>
      <ns0:r>
        <ns0:rPr>
          <ns0:rFonts ns0:ascii="Consolas" ns0:hAnsi="Consolas"/>
          <ns0:sz ns0:val="20"/>
        </ns0:rPr>
        <ns0:t>│</ns0:t>
      </ns0:r>
      <ns0:r>
        <ns0:rPr>
          <ns0:rFonts ns0:ascii="Consolas" ns0:hAnsi="Consolas"/>
          <ns0:sz ns0:val="20"/>
        </ns0:rPr>
        <ns0:t xml:space="preserve"> </ns0:t>
      </ns0:r>
      <ns0:r>
        <ns0:rPr>
          <ns0:rFonts ns0:ascii="Consolas" ns0:hAnsi="Consolas"/>
          <ns0:sz ns0:val="20"/>
        </ns0:rPr>
        <ns0:t>└──</ns0:t>
      </ns0:r>
      <ns0:r>
        <ns0:rPr>
          <ns0:rFonts ns0:ascii="Consolas" ns0:hAnsi="Consolas"/>
          <ns0:sz ns0:val="20"/>
        </ns0:rPr>
        <ns0:t xml:space="preserve"> node/ # Node.js </ns0:t>
      </ns0:r>
      <ns0:r>
        <ns0:rPr>
          <ns0:rFonts ns0:ascii="Consolas" ns0:hAnsi="Consolas"/>
          <ns0:sz ns0:val="20"/>
        </ns0:rPr>
        <ns0:t>协同编辑服务</ns0:t>
      </ns0:r>
    </ns0:p>
    <ns0:p ns2:paraId="65D930B1" ns2:textId="77777777" ns0:rsidR="00C82581" ns0:rsidRDefault="00C82581">
      <ns0:pPr>
        <ns0:spacing ns0:line="360" ns0:lineRule="exact"/>
        <ns0:ind ns0:firstLineChars="200" ns0:firstLine="400"/>
      </ns0:pPr>
      <ns0:r>
        <ns0:rPr>
          <ns0:rFonts ns0:ascii="Consolas" ns0:hAnsi="Consolas"/>
          <ns0:sz ns0:val="20"/>
        </ns0:rPr>
        <ns0:t>│</ns0:t>
      </ns0:r>
      <ns0:r>
        <ns0:rPr>
          <ns0:rFonts ns0:ascii="Consolas" ns0:hAnsi="Consolas"/>
          <ns0:sz ns0:val="20"/>
        </ns0:rPr>
        <ns0:t xml:space="preserve"> </ns0:t>
      </ns0:r>
      <ns0:r>
        <ns0:rPr>
          <ns0:rFonts ns0:ascii="Consolas" ns0:hAnsi="Consolas"/>
          <ns0:sz ns0:val="20"/>
        </ns0:rPr>
        <ns0:t>└──</ns0:t>
      </ns0:r>
      <ns0:r>
        <ns0:rPr>
          <ns0:rFonts ns0:ascii="Consolas" ns0:hAnsi="Consolas"/>
          <ns0:sz ns0:val="20"/>
        </ns0:rPr>
        <ns0:t xml:space="preserve"> src/</ns0:t>
      </ns0:r>
    </ns0:p>
    <ns0:p ns2:paraId="582DDCBA" ns2:textId="77777777" ns0:rsidR="00C82581" ns0:rsidRDefault="00C82581">
      <ns0:pPr>
        <ns0:spacing ns0:line="360" ns0:lineRule="exact"/>
        <ns0:ind ns0:firstLineChars="200" ns0:firstLine="400"/>
      </ns0:pPr>
      <ns0:r>
        <ns0:rPr>
          <ns0:rFonts ns0:ascii="Consolas" ns0:hAnsi="Consolas"/>
          <ns0:sz ns0:val="20"/>
        </ns0:rPr>
        <ns0:t>│</ns0:t>
      </ns0:r>
      <ns0:r>
        <ns0:rPr>
          <ns0:rFonts ns0:ascii="Consolas" ns0:hAnsi="Consolas"/>
          <ns0:sz ns0:val="20"/>
        </ns0:rPr>
        <ns0:t xml:space="preserve"> </ns0:t>
      </ns0:r>
      <ns0:r>
        <ns0:rPr>
          <ns0:rFonts ns0:ascii="Consolas" ns0:hAnsi="Consolas"/>
          <ns0:sz ns0:val="20"/>
        </ns0:rPr>
        <ns0:t>├──</ns0:t>
      </ns0:r>
      <ns0:r>
        <ns0:rPr>
          <ns0:rFonts ns0:ascii="Consolas" ns0:hAnsi="Consolas"/>
          <ns0:sz ns0:val="20"/>
        </ns0:rPr>
        <ns0:t xml:space="preserve"> server.js # WebSocket </ns0:t>
      </ns0:r>
      <ns0:r>
        <ns0:rPr>
          <ns0:rFonts ns0:ascii="Consolas" ns0:hAnsi="Consolas"/>
          <ns0:sz ns0:val="20"/>
        </ns0:rPr>
        <ns0:t>入口</ns0:t>
      </ns0:r>
    </ns0:p>
    <ns0:p ns2:paraId="7279B105" ns2:textId="77777777" ns0:rsidR="00C82581" ns0:rsidRDefault="00C82581">
      <ns0:pPr>
        <ns0:spacing ns0:line="360" ns0:lineRule="exact"/>
        <ns0:ind ns0:firstLineChars="200" ns0:firstLine="400"/>
      </ns0:pPr>
      <ns0:r>
        <ns0:rPr>
          <ns0:rFonts ns0:ascii="Consolas" ns0:hAnsi="Consolas"/>
          <ns0:sz ns0:val="20"/>
        </ns0:rPr>
        <ns0:t>│</ns0:t>
      </ns0:r>
      <ns0:r>
        <ns0:rPr>
          <ns0:rFonts ns0:ascii="Consolas" ns0:hAnsi="Consolas"/>
          <ns0:sz ns0:val="20"/>
        </ns0:rPr>
        <ns0:t xml:space="preserve"> </ns0:t>
      </ns0:r>
      <ns0:r>
        <ns0:rPr>
          <ns0:rFonts ns0:ascii="Consolas" ns0:hAnsi="Consolas"/>
          <ns0:sz ns0:val="20"/>
        </ns0:rPr>
        <ns0:t>├──</ns0:t>
      </ns0:r>
      <ns0:r>
        <ns0:rPr>
          <ns0:rFonts ns0:ascii="Consolas" ns0:hAnsi="Consolas"/>
          <ns0:sz ns0:val="20"/>
        </ns0:rPr>
        <ns0:t xml:space="preserve"> config.js # </ns0:t>
      </ns0:r>
      <ns0:r>
        <ns0:rPr>
          <ns0:rFonts ns0:ascii="Consolas" ns0:hAnsi="Consolas"/>
          <ns0:sz ns0:val="20"/>
        </ns0:rPr>
        <ns0:t>去抖、刷新、工作线程配置</ns0:t>
      </ns0:r>
    </ns0:p>
    <ns0:p ns2:paraId="41890AC5" ns2:textId="77777777" ns0:rsidR="00C82581" ns0:rsidRDefault="00C82581">
      <ns0:pPr>
        <ns0:spacing ns0:line="360" ns0:lineRule="exact"/>
        <ns0:ind ns0:firstLineChars="200" ns0:firstLine="400"/>
      </ns0:pPr>
      <ns0:r>
        <ns0:rPr>
          <ns0:rFonts ns0:ascii="Consolas" ns0:hAnsi="Consolas"/>
          <ns0:sz ns0:val="20"/>
        </ns0:rPr>
        <ns0:t>│</ns0:t>
      </ns0:r>
      <ns0:r>
        <ns0:rPr>
          <ns0:rFonts ns0:ascii="Consolas" ns0:hAnsi="Consolas"/>
          <ns0:sz ns0:val="20"/>
        </ns0:rPr>
        <ns0:t xml:space="preserve"> </ns0:t>
      </ns0:r>
      <ns0:r>
        <ns0:rPr>
          <ns0:rFonts ns0:ascii="Consolas" ns0:hAnsi="Consolas"/>
          <ns0:sz ns0:val="20"/>
        </ns0:rPr>
        <ns0:t>├──</ns0:t>
      </ns0:r>
      <ns0:r>
        <ns0:rPr>
          <ns0:rFonts ns0:ascii="Consolas" ns0:hAnsi="Consolas"/>
          <ns0:sz ns0:val="20"/>
        </ns0:rPr>
        <ns0:t xml:space="preserve"> </ns0:t>
      </ns0:r>
      <ns0:r>
        <ns0:rPr>
          <ns0:rFonts ns0:ascii="Consolas" ns0:hAnsi="Consolas"/>
          <ns0:sz ns0:val="20"/>
        </ns0:rPr>
        <ns0:t xml:space="preserve">ydoc-pool.js # Yjs </ns0:t>
      </ns0:r>
      <ns0:r>
        <ns0:rPr>
          <ns0:rFonts ns0:ascii="Consolas" ns0:hAnsi="Consolas"/>
          <ns0:sz ns0:val="20"/>
        </ns0:rPr>
        <ns0:t>文档池</ns0:t>
      </ns0:r>
    </ns0:p>
    <ns0:p ns2:paraId="416F0E71" ns2:textId="77777777" ns0:rsidR="00C82581" ns0:rsidRDefault="00C82581">
      <ns0:pPr>
        <ns0:spacing ns0:line="360" ns0:lineRule="exact"/>
        <ns0:ind ns0:firstLineChars="200" ns0:firstLine="400"/>
      </ns0:pPr>
      <ns0:r>
        <ns0:rPr>
          <ns0:rFonts ns0:ascii="Consolas" ns0:hAnsi="Consolas"/>
          <ns0:sz ns0:val="20"/>
        </ns0:rPr>
        <ns0:t>│</ns0:t>
      </ns0:r>
      <ns0:r>
        <ns0:rPr>
          <ns0:rFonts ns0:ascii="Consolas" ns0:hAnsi="Consolas"/>
          <ns0:sz ns0:val="20"/>
        </ns0:rPr>
        <ns0:t xml:space="preserve"> </ns0:t>
      </ns0:r>
      <ns0:r>
        <ns0:rPr>
          <ns0:rFonts ns0:ascii="Consolas" ns0:hAnsi="Consolas"/>
          <ns0:sz ns0:val="20"/>
        </ns0:rPr>
        <ns0:t>└──</ns0:t>
      </ns0:r>
      <ns0:r>
        <ns0:rPr>
          <ns0:rFonts ns0:ascii="Consolas" ns0:hAnsi="Consolas"/>
          <ns0:sz ns0:val="20"/>
        </ns0:rPr>
        <ns0:t xml:space="preserve"> go-client.js # </ns0:t>
      </ns0:r>
      <ns0:r>
        <ns0:rPr>
          <ns0:rFonts ns0:ascii="Consolas" ns0:hAnsi="Consolas"/>
          <ns0:sz ns0:val="20"/>
        </ns0:rPr>
        <ns0:t>回写</ns0:t>
      </ns0:r>
      <ns0:r>
        <ns0:rPr>
          <ns0:rFonts ns0:ascii="Consolas" ns0:hAnsi="Consolas"/>
          <ns0:sz ns0:val="20"/>
        </ns0:rPr>
        <ns0:t xml:space="preserve"> Go </ns0:t>
      </ns0:r>
      <ns0:r>
        <ns0:rPr>
          <ns0:rFonts ns0:ascii="Consolas" ns0:hAnsi="Consolas"/>
          <ns0:sz ns0:val="20"/>
        </ns0:rPr>
        <ns0:t>后端的</ns0:t>
      </ns0:r>
      <ns0:r>
        <ns0:rPr>
          <ns0:rFonts ns0:ascii="Consolas" ns0:hAnsi="Consolas"/>
          <ns0:sz ns0:val="20"/>
        </ns0:rPr>
        <ns0:t xml:space="preserve"> HTTP </ns0:t>
      </ns0:r>
      <ns0:r>
        <ns0:rPr>
          <ns0:rFonts ns0:ascii="Consolas" ns0:hAnsi="Consolas"/>
          <ns0:sz ns0:val="20"/>
        </ns0:rPr>
        <ns0:t>客户端</ns0:t>
      </ns0:r>
    </ns0:p>
    <ns0:p ns2:paraId="5C89EDF3" ns2:textId="77777777" ns0:rsidR="00C82581" ns0:rsidRDefault="00C82581">
      <ns0:pPr>
        <ns0:spacing ns0:line="360" ns0:lineRule="exact"/>
        <ns0:ind ns0:firstLineChars="200" ns0:firstLine="400"/>
      </ns0:pPr>
      <ns0:r>
        <ns0:rPr>
          <ns0:rFonts ns0:ascii="Consolas" ns0:hAnsi="Consolas"/>
          <ns0:sz ns0:val="20"/>
        </ns0:rPr>
        <ns0:t>├──</ns0:t>
      </ns0:r>
      <ns0:r>
        <ns0:rPr>
          <ns0:rFonts ns0:ascii="Consolas" ns0:hAnsi="Consolas"/>
          <ns0:sz ns0:val="20"/>
        </ns0:rPr>
        <ns0:t xml:space="preserve"> Frontend/</ns0:t>
      </ns0:r>
    </ns0:p>
    <ns0:p ns2:paraId="327A6882" ns2:textId="77777777" ns0:rsidR="00C82581" ns0:rsidRDefault="00C82581">
      <ns0:pPr>
        <ns0:spacing ns0:line="360" ns0:lineRule="exact"/>
        <ns0:ind ns0:firstLineChars="200" ns0:firstLine="400"/>
      </ns0:pPr>
      <ns0:r>
        <ns0:rPr>
          <ns0:rFonts ns0:ascii="Consolas" ns0:hAnsi="Consolas"/>
          <ns0:sz ns0:val="20"/>
        </ns0:rPr>
        <ns0:t>│</ns0:t>
      </ns0:r>
      <ns0:r>
        <ns0:rPr>
          <ns0:rFonts ns0:ascii="Consolas" ns0:hAnsi="Consolas"/>
          <ns0:sz ns0:val="20"/>
        </ns0:rPr>
        <ns0:t xml:space="preserve"> </ns0:t>
      </ns0:r>
      <ns0:r>
        <ns0:rPr>
          <ns0:rFonts ns0:ascii="Consolas" ns0:hAnsi="Consolas"/>
          <ns0:sz ns0:val="20"/>
        </ns0:rPr>
        <ns0:t>├──</ns0:t>
      </ns0:r>
      <ns0:r>
        <ns0:rPr>
          <ns0:rFonts ns0:ascii="Consolas" ns0:hAnsi="Consolas"/>
          <ns0:sz ns0:val="20"/>
        </ns0:rPr>
        <ns0:t xml:space="preserve"> vite.config.ts # Vite 7 </ns0:t>
      </ns0:r>
      <ns0:r>
        <ns0:rPr>
          <ns0:rFonts ns0:ascii="Consolas" ns0:hAnsi="Consolas"/>
          <ns0:sz ns0:val="20"/>
        </ns0:rPr>
        <ns0:t>配置（</ns0:t>
      </ns0:r>
      <ns0:r>
        <ns0:rPr>
          <ns0:rFonts ns0:ascii="Consolas" ns0:hAnsi="Consolas"/>
          <ns0:sz ns0:val="20"/>
        </ns0:rPr>
        <ns0:t xml:space="preserve">API </ns0:t>
      </ns0:r>
      <ns0:r>
        <ns0:rPr>
          <ns0:rFonts ns0:ascii="Consolas" ns0:hAnsi="Consolas"/>
          <ns0:sz ns0:val="20"/>
        </ns0:rPr>
        <ns0:t>代理、代码分割）</ns0:t>
      </ns0:r>
    </ns0:p>
    <ns0:p ns2:paraId="1D0805EA" ns2:textId="77777777" ns0:rsidR="00C82581" ns0:rsidRDefault="00C82581">
      <ns0:pPr>
        <ns0:spacing ns0:line="360" ns0:lineRule="exact"/>
        <ns0:ind ns0:firstLineChars="200" ns0:firstLine="400"/>
      </ns0:pPr>
      <ns0:r>
        <ns0:rPr>
          <ns0:rFonts ns0:ascii="Consolas" ns0:hAnsi="Consolas"/>
          <ns0:sz ns0:val="20"/>
        </ns0:rPr>
        <ns0:t>│</ns0:t>
      </ns0:r>
      <ns0:r>
        <ns0:rPr>
          <ns0:rFonts ns0:ascii="Consolas" ns0:hAnsi="Consolas"/>
          <ns0:sz ns0:val="20"/>
        </ns0:rPr>
        <ns0:t xml:space="preserve"> </ns0:t>
      </ns0:r>
      <ns0:r>
        <ns0:rPr>
          <ns0:rFonts ns0:ascii="Consolas" ns0:hAnsi="Consolas"/>
          <ns0:sz ns0:val="20"/>
        </ns0:rPr>
        <ns0:t>├──</ns0:t>
      </ns0:r>
      <ns0:r>
        <ns0:rPr>
          <ns0:rFonts ns0:ascii="Consolas" ns0:hAnsi="Consolas"/>
          <ns0:sz ns0:val="20"/>
        </ns0:rPr>
        <ns0:t xml:space="preserve"> tsconfig.json # TypeScript strict </ns0:t>
      </ns0:r>
      <ns0:r>
        <ns0:rPr>
          <ns0:rFonts ns0:ascii="Consolas" ns0:hAnsi="Consolas"/>
          <ns0:sz ns0:val="20"/>
        </ns0:rPr>
        <ns0:t>模式</ns0:t>
      </ns0:r>
    </ns0:p>
    <ns0:p ns2:paraId="57D7AECF" ns2:textId="77777777" ns0:rsidR="00C82581" ns0:rsidRDefault="00C82581">
      <ns0:pPr>
        <ns0:spacing ns0:line="360" ns0:lineRule="exact"/>
        <ns0:ind ns0:firstLineChars="200" ns0:firstLine="400"/>
      </ns0:pPr>
      <ns0:r>
        <ns0:rPr>
          <ns0:rFonts ns0:ascii="Consolas" ns0:hAnsi="Consolas"/>
          <ns0:sz ns0:val="20"/>
        </ns0:rPr>
        <ns0:t>│</ns0:t>
      </ns0:r>
      <ns0:r>
        <ns0:rPr>
          <ns0:rFonts ns0:ascii="Consolas" ns0:hAnsi="Consolas"/>
          <ns0:sz ns0:val="20"/>
        </ns0:rPr>
        <ns0:t xml:space="preserve"> </ns0:t>
      </ns0:r>
      <ns0:r>
        <ns0:rPr>
          <ns0:rFonts ns0:ascii="Consolas" ns0:hAnsi="Consolas"/>
          <ns0:sz ns0:val="20"/>
        </ns0:rPr>
        <ns0:t>└──</ns0:t>
      </ns0:r>
      <ns0:r>
        <ns0:rPr>
          <ns0:rFonts ns0:ascii="Consolas" ns0:hAnsi="Consolas"/>
          <ns0:sz ns0:val="20"/>
        </ns0:rPr>
        <ns0:t xml:space="preserve"> src/</ns0:t>
      </ns0:r>
    </ns0:p>
    <ns0:p ns2:paraId="085A1C03" ns2:textId="77777777" ns0:rsidR="00C82581" ns0:rsidRDefault="00C82581">
      <ns0:pPr>
        <ns0:spacing ns0:line="360" ns0:lineRule="exact"/>
        <ns0:ind ns0:firstLineChars="200" ns0:firstLine="400"/>
      </ns0:pPr>
      <ns0:r>
        <ns0:rPr>
          <ns0:rFonts ns0:ascii="Consolas" ns0:hAnsi="Consolas"/>
          <ns0:sz ns0:val="20"/>
        </ns0:rPr>
        <ns0:t>│</ns0:t>
      </ns0:r>
      <ns0:r>
        <ns0:rPr>
          <ns0:rFonts ns0:ascii="Consolas" ns0:hAnsi="Consolas"/>
          <ns0:sz ns0:val="20"/>
        </ns0:rPr>
        <ns0:t xml:space="preserve"> </ns0:t>
      </ns0:r>
      <ns0:r>
        <ns0:rPr>
          <ns0:rFonts ns0:ascii="Consolas" ns0:hAnsi="Consolas"/>
          <ns0:sz ns0:val="20"/>
        </ns0:rPr>
        <ns0:t>├──</ns0:t>
      </ns0:r>
      <ns0:r>
        <ns0:rPr>
          <ns0:rFonts ns0:ascii="Consolas" ns0:hAnsi="Consolas"/>
          <ns0:sz ns0:val="20"/>
        </ns0:rPr>
        <ns0:t xml:space="preserve"> main.tsx # React </ns0:t>
      </ns0:r>
      <ns0:r>
        <ns0:rPr>
          <ns0:rFonts ns0:ascii="Consolas" ns0:hAnsi="Consolas"/>
          <ns0:sz ns0:val="20"/>
        </ns0:rPr>
        <ns0:t>入口</ns0:t>
      </ns0:r>
    </ns0:p>
    <ns0:p ns2:paraId="03F14648" ns2:textId="77777777" ns0:rsidR="00C82581" ns0:rsidRDefault="00C82581">
      <ns0:pPr>
        <ns0:spacing ns0:line="360" ns0:lineRule="exact"/>
        <ns0:ind ns0:firstLineChars="200" ns0:firstLine="400"/>
      </ns0:pPr>
      <ns0:r>
        <ns0:rPr>
          <ns0:rFonts ns0:ascii="Consolas" ns0:hAnsi="Consolas"/>
          <ns0:sz ns0:val="20"/>
        </ns0:rPr>
        <ns0:t>│</ns0:t>
      </ns0:r>
      <ns0:r>
        <ns0:rPr>
          <ns0:rFonts ns0:ascii="Consolas" ns0:hAnsi="Consolas"/>
          <ns0:sz ns0:val="20"/>
        </ns0:rPr>
        <ns0:t xml:space="preserve"> </ns0:t>
      </ns0:r>
      <ns0:r>
        <ns0:rPr>
          <ns0:rFonts ns0:ascii="Consolas" ns0:hAnsi="Consolas"/>
          <ns0:sz ns0:val="20"/>
        </ns0:rPr>
        <ns0:t>├──</ns0:t>
      </ns0:r>
      <ns0:r>
        <ns0:rPr>
          <ns0:rFonts ns0:ascii="Consolas" ns0:hAnsi="Consolas"/>
          <ns0:sz ns0:val="20"/>
        </ns0:rPr>
        <ns0:t xml:space="preserve"> contexts/ # AuthContext</ns0:t>
      </ns0:r>
      <ns0:r>
        <ns0:rPr>
          <ns0:rFonts ns0:ascii="Consolas" ns0:hAnsi="Consolas"/>
          <ns0:sz ns0:val="20"/>
        </ns0:rPr>
        <ns0:t>、</ns0:t>
      </ns0:r>
      <ns0:r>
        <ns0:rPr>
          <ns0:rFonts ns0:ascii="Consolas" ns0:hAnsi="Consolas"/>
          <ns0:sz ns0:val="20"/>
        </ns0:rPr>
        <ns0:t>PrivateSpaceContext</ns0:t>
      </ns0:r>
    </ns0:p>
    <ns0:p ns2:paraId="5A21EB8E" ns2:textId="77777777" ns0:rsidR="00C82581" ns0:rsidRDefault="00C82581">
      <ns0:pPr>
        <ns0:spacing ns0:line="360" ns0:lineRule="exact"/>
        <ns0:ind ns0:firstLineChars="200" ns0:firstLine="400"/>
      </ns0:pPr>
      <ns0:r>
        <ns0:rPr>
          <ns0:rFonts ns0:ascii="Consolas" ns0:hAnsi="Consolas"/>
          <ns0:sz ns0:val="20"/>
        </ns0:rPr>
        <ns0:t>│</ns0:t>
      </ns0:r>
      <ns0:r>
        <ns0:rPr>
          <ns0:rFonts ns0:ascii="Consolas" ns0:hAnsi="Consolas"/>
          <ns0:sz ns0:val="20"/>
        </ns0:rPr>
        <ns0:t xml:space="preserve"> </ns0:t>
      </ns0:r>
      <ns0:r>
        <ns0:rPr>
          <ns0:rFonts ns0:ascii="Consolas" ns0:hAnsi="Consolas"/>
          <ns0:sz ns0:val="20"/>
        </ns0:rPr>
        <ns0:t>├──</ns0:t>
      </ns0:r>
      <ns0:r>
        <ns0:rPr>
          <ns0:rFonts ns0:ascii="Consolas" ns0:hAnsi="Consolas"/>
          <ns0:sz ns0:val="20"/>
        </ns0:rPr>
        <ns0:t xml:space="preserve"> services/ # API </ns0:t>
      </ns0:r>
      <ns0:r>
        <ns0:rPr>
          <ns0:rFonts ns0:ascii="Consolas" ns0:hAnsi="Consolas"/>
          <ns0:sz ns0:val="20"/>
        </ns0:rPr>
        <ns0:t>客户端（</ns0:t>
      </ns0:r>
      <ns0:r>
        <ns0:rPr>
          <ns0:rFonts ns0:ascii="Consolas" ns0:hAnsi="Consolas"/>
          <ns0:sz ns0:val="20"/>
        </ns0:rPr>
        <ns0:t xml:space="preserve">fetch </ns0:t>
      </ns0:r>
      <ns0:r>
        <ns0:rPr>
          <ns0:rFonts ns0:ascii="Consolas" ns0:hAnsi="Consolas"/>
          <ns0:sz ns0:val="20"/>
        </ns0:rPr>
        <ns0:t>封装）</ns0:t>
      </ns0:r>
    </ns0:p>
    <ns0:p ns2:paraId="625697A7" ns2:textId="77777777" ns0:rsidR="00C82581" ns0:rsidRDefault="00C82581">
      <ns0:pPr>
        <ns0:spacing ns0:line="360" ns0:lineRule="exact"/>
        <ns0:ind ns0:firstLineChars="200" ns0:firstLine="400"/>
      </ns0:pPr>
      <ns0:r>
        <ns0:rPr>
          <ns0:rFonts ns0:ascii="Consolas" ns0:hAnsi="Consolas"/>
          <ns0:sz ns0:val="20"/>
        </ns0:rPr>
        <ns0:t>│</ns0:t>
      </ns0:r>
      <ns0:r>
        <ns0:rPr>
          <ns0:rFonts ns0:ascii="Consolas" ns0:hAnsi="Consolas"/>
          <ns0:sz ns0:val="20"/>
        </ns0:rPr>
        <ns0:t xml:space="preserve"> </ns0:t>
      </ns0:r>
      <ns0:r>
        <ns0:rPr>
          <ns0:rFonts ns0:ascii="Consolas" ns0:hAnsi="Consolas"/>
          <ns0:sz ns0:val="20"/>
        </ns0:rPr>
        <ns0:t>├──</ns0:t>
      </ns0:r>
      <ns0:r>
        <ns0:rPr>
          <ns0:rFonts ns0:ascii="Consolas" ns0:hAnsi="Consolas"/>
          <ns0:sz ns0:val="20"/>
        </ns0:rPr>
        <ns0:t xml:space="preserve"> components/ # </ns0:t>
      </ns0:r>
      <ns0:r>
        <ns0:rPr>
          <ns0:rFonts ns0:ascii="Consolas" ns0:hAnsi="Consolas"/>
          <ns0:sz ns0:val="20"/>
        </ns0:rPr>
        <ns0:t>通用组件</ns0:t>
      </ns0:r>
    </ns0:p>
    <ns0:p ns2:paraId="2F04BF2E" ns2:textId="77777777" ns0:rsidR="00C82581" ns0:rsidRDefault="00C82581">
      <ns0:pPr>
        <ns0:spacing ns0:line="360" ns0:lineRule="exact"/>
        <ns0:ind ns0:firstLineChars="200" ns0:firstLine="400"/>
      </ns0:pPr>
      <ns0:r>
        <ns0:rPr>
          <ns0:rFonts ns0:ascii="Consolas" ns0:hAnsi="Consolas"/>
          <ns0:sz ns0:val="20"/>
        </ns0:rPr>
        <ns0:t>│</ns0:t>
      </ns0:r>
      <ns0:r>
        <ns0:rPr>
          <ns0:rFonts ns0:ascii="Consolas" ns0:hAnsi="Consolas"/>
          <ns0:sz ns0:val="20"/>
        </ns0:rPr>
        <ns0:t xml:space="preserve"> </ns0:t>
      </ns0:r>
      <ns0:r>
        <ns0:rPr>
          <ns0:rFonts ns0:ascii="Consolas" ns0:hAnsi="Consolas"/>
          <ns0:sz ns0:val="20"/>
        </ns0:rPr>
        <ns0:t>└──</ns0:t>
      </ns0:r>
      <ns0:r>
        <ns0:rPr>
          <ns0:rFonts ns0:ascii="Consolas" ns0:hAnsi="Consolas"/>
          <ns0:sz ns0:val="20"/>
        </ns0:rPr>
        <ns0:t xml:space="preserve"> pages/ # </ns0:t>
      </ns0:r>
      <ns0:r>
        <ns0:rPr>
          <ns0:rFonts ns0:ascii="Consolas" ns0:hAnsi="Consolas"/>
          <ns0:sz ns0:val="20"/>
        </ns0:rPr>
        <ns0:t>页面组件</ns0:t>
      </ns0:r>
    </ns0:p>
    <ns0:p ns2:paraId="6427158F" ns2:textId="77777777" ns0:rsidR="00C82581" ns0:rsidRDefault="00C82581">
      <ns0:pPr>
        <ns0:spacing ns0:line="360" ns0:lineRule="exact"/>
        <ns0:ind ns0:firstLineChars="200" ns0:firstLine="400"/>
      </ns0:pPr>
      <ns0:r>
        <ns0:rPr>
          <ns0:rFonts ns0:ascii="Consolas" ns0:hAnsi="Consolas"/>
          <ns0:sz ns0:val="20"/>
        </ns0:rPr>
        <ns0:t>└──</ns0:t>
      </ns0:r>
      <ns0:r>
        <ns0:rPr>
          <ns0:rFonts ns0:ascii="Consolas" ns0:hAnsi="Consolas"/>
          <ns0:sz ns0:val="20"/>
        </ns0:rPr>
        <ns0:t xml:space="preserve"> md2word/ # Markdown</ns0:t>
      </ns0:r>
      <ns0:r>
        <ns0:rPr>
          <ns0:rFonts ns0:ascii="Consolas" ns0:hAnsi="Consolas"/>
          <ns0:sz ns0:val="20"/>
        </ns0:rPr>
        <ns0:t>→</ns0:t>
      </ns0:r>
      <ns0:r>
        <ns0:rPr>
          <ns0:rFonts ns0:ascii="Consolas" ns0:hAnsi="Consolas"/>
          <ns0:sz ns0:val="20"/>
        </ns0:rPr>
        <ns0:t xml:space="preserve">Word </ns0:t>
      </ns0:r>
      <ns0:r>
        <ns0:rPr>
          <ns0:rFonts ns0:ascii="Consolas" ns0:hAnsi="Consolas"/>
          <ns0:sz ns0:val="20"/>
        </ns0:rPr>
        <ns0:t>独立工具</ns0:t>
      </ns0:r>
    </ns0:p>
    <ns0:p ns2:paraId="4A730496" ns2:textId="77777777" ns0:rsidR="00C82581" ns0:rsidRDefault="00C82581">
      <ns0:pPr>
        <ns0:pStyle ns0:val="2"/>
        <ns0:spacing ns0:line="460" ns0:lineRule="exact"/>
        <ns0:outlineLvl ns0:val="1"/>
      </ns0:pPr>
      <ns0:r>
        <ns0:rPr>
          <ns0:rFonts ns0:ascii="宋体" ns0:hAnsi="宋体" ns0:hint="eastAsia"/>
          <ns0:b/>
          <ns0:bCs/>
          <ns0:sz ns0:val="28"/>
        </ns0:rPr>
        <ns0:t xml:space="preserve">1.6 </ns0:t>
      </ns0:r>
      <ns0:r>
        <ns0:rPr>
          <ns0:rFonts ns0:ascii="宋体" ns0:hAnsi="宋体" ns0:hint="eastAsia"/>
          <ns0:b/>
          <ns0:bCs/>
          <ns0:sz ns0:val="28"/>
        </ns0:rPr>
        <ns0:t>常见问题</ns0:t>
      </ns0:r>
    </ns0:p>
    <ns0:p ns2:paraId="3983CF13" ns2:textId="77777777" ns0:rsidR="00C82581" ns0:rsidRDefault="00C82581">
      <ns0:pPr>
        <ns0:spacing ns0:line="460" ns0:lineRule="exact"/>
        <ns0:outlineLvl ns0:val="2"/>
      </ns0:pPr>
      <ns0:r>
        <ns0:rPr>
          <ns0:rFonts ns0:ascii="宋体" ns0:hAnsi="宋体" ns0:hint="eastAsia"/>
          <ns0:b/>
          <ns0:bCs/>
          <ns0:sz ns0:val="28"/>
        </ns0:rPr>
        <ns0:t xml:space="preserve">1.6.1 Go </ns0:t>
      </ns0:r>
      <ns0:r>
        <ns0:rPr>
          <ns0:rFonts ns0:ascii="宋体" ns0:hAnsi="宋体" ns0:hint="eastAsia"/>
          <ns0:b/>
          <ns0:bCs/>
          <ns0:sz ns0:val="28"/>
        </ns0:rPr>
        <ns0:t>启动报</ns0:t>
      </ns0:r>
      <ns0:r>
        <ns0:rPr>
          <ns0:rFonts ns0:ascii="宋体" ns0:hAnsi="宋体" ns0:hint="eastAsia"/>
          <ns0:b/>
          <ns0:bCs/>
          <ns0:sz ns0:val="28"/>
        </ns0:rPr>
        <ns0:t xml:space="preserve"> SQLite driver not found</ns0:t>
      </ns0:r>
    </ns0:p>
    <ns0:p ns2:paraId="10ABEAEA" ns2:textId="77777777" ns0:rsidR="00C82581" ns0:rsidRDefault="00C82581">
      <ns0:pPr>
        <ns0:spacing ns0:line="460" ns0:lineRule="exact"/>
        <ns0:ind ns0:firstLineChars="200" ns0:firstLine="480"/>
      </ns0:pPr>
      <ns0:r>
        <ns0:rPr>
          <ns0:rFonts ns0:ascii="宋体" ns0:hAnsi="宋体" ns0:hint="eastAsia"/>
          <ns0:sz ns0:val="24"/>
          <ns0:szCs ns0:val="24"/>
        </ns0:rPr>
        <ns0:t>确保</ns0:t>
      </ns0:r>
      <ns0:r>
        <ns0:rPr>
          <ns0:rFonts ns0:ascii="宋体" ns0:hAnsi="宋体" ns0:hint="eastAsia"/>
          <ns0:sz ns0:val="24"/>
          <ns0:szCs ns0:val="24"/>
        </ns0:rPr>
        <ns0:t xml:space="preserve"> CGO </ns0:t>
      </ns0:r>
      <ns0:r>
        <ns0:rPr>
          <ns0:rFonts ns0:ascii="宋体" ns0:hAnsi="宋体" ns0:hint="eastAsia"/>
          <ns0:sz ns0:val="24"/>
          <ns0:szCs ns0:val="24"/>
        </ns0:rPr>
        <ns0:t>已启用：</ns0:t>
      </ns0:r>
      <ns0:r>
        <ns0:rPr>
          <ns0:rFonts ns0:ascii="宋体" ns0:hAnsi="宋体" ns0:hint="eastAsia"/>
          <ns0:sz ns0:val="24"/>
          <ns0:szCs ns0:val="24"/>
        </ns0:rPr>
        <ns0:t>CGO_ENABLED=1 go run .</ns0:t>
      </ns0:r>
      <ns0:r>
        <ns0:rPr>
          <ns0:rFonts ns0:ascii="宋体" ns0:hAnsi="宋体" ns0:hint="eastAsia"/>
          <ns0:sz ns0:val="24"/>
          <ns0:szCs ns0:val="24"/>
        </ns0:rPr>
        <ns0:t>。</ns0:t>
      </ns0:r>
      <ns0:r>
        <ns0:rPr>
          <ns0:rFonts ns0:ascii="宋体" ns0:hAnsi="宋体" ns0:hint="eastAsia"/>
          <ns0:sz ns0:val="24"/>
          <ns0:szCs ns0:val="24"/>
        </ns0:rPr>
        <ns0:t xml:space="preserve">Windows </ns0:t>
      </ns0:r>
      <ns0:r>
        <ns0:rPr>
          <ns0:rFonts ns0:ascii="宋体" ns0:hAnsi="宋体" ns0:hint="eastAsia"/>
          <ns0:sz ns0:val="24"/>
          <ns0:szCs ns0:val="24"/>
        </ns0:rPr>
        <ns0:t>下可能需要安装</ns0:t>
      </ns0:r>
      <ns0:r>
        <ns0:rPr>
          <ns0:rFonts ns0:ascii="宋体" ns0:hAnsi="宋体" ns0:hint="eastAsia"/>
          <ns0:sz ns0:val="24"/>
          <ns0:szCs ns0:val="24"/>
        </ns0:rPr>
        <ns0:t xml:space="preserve"> GCC</ns0:t>
      </ns0:r>
      <ns0:r>
        <ns0:rPr>
          <ns0:rFonts ns0:ascii="宋体" ns0:hAnsi="宋体" ns0:hint="eastAsia"/>
          <ns0:sz ns0:val="24"/>
          <ns0:szCs ns0:val="24"/>
        </ns0:rPr>
        <ns0:t>（如</ns0:t>
      </ns0:r>
      <ns0:r>
        <ns0:rPr>
          <ns0:rFonts ns0:ascii="宋体" ns0:hAnsi="宋体" ns0:hint="eastAsia"/>
          <ns0:sz ns0:val="24"/>
          <ns0:szCs ns0:val="24"/>
        </ns0:rPr>
        <ns0:t xml:space="preserve"> MinGW </ns0:t>
      </ns0:r>
      <ns0:r>
        <ns0:rPr>
          <ns0:rFonts ns0:ascii="宋体" ns0:hAnsi="宋体" ns0:hint="eastAsia"/>
          <ns0:sz ns0:val="24"/>
          <ns0:szCs ns0:val="24"/>
        </ns0:rPr>
        <ns0:t>或</ns0:t>
      </ns0:r>
      <ns0:r>
        <ns0:rPr>
          <ns0:rFonts ns0:ascii="宋体" ns0:hAnsi="宋体" ns0:hint="eastAsia"/>
          <ns0:sz ns0:val="24"/>
          <ns0:szCs ns0:val="24"/>
        </ns0:rPr>
        <ns0:t xml:space="preserve"> TDM-GCC</ns0:t>
      </ns0:r>
      <ns0:r>
        <ns0:rPr>
          <ns0:rFonts ns0:ascii="宋体" ns0:hAnsi="宋体" ns0:hint="eastAsia"/>
          <ns0:sz ns0:val="24"/>
          <ns0:szCs ns0:val="24"/>
        </ns0:rPr>
        <ns0:t>）。</ns0:t>
      </ns0:r>
    </ns0:p>
    <ns0:p ns2:paraId="2E5FD2C6" ns2:textId="77777777" ns0:rsidR="00C82581" ns0:rsidRDefault="00C82581">
      <ns0:pPr>
        <ns0:spacing ns0:line="460" ns0:lineRule="exact"/>
        <ns0:outlineLvl ns0:val="2"/>
      </ns0:pPr>
      <ns0:r>
        <ns0:rPr>
          <ns0:rFonts ns0:ascii="宋体" ns0:hAnsi="宋体" ns0:hint="eastAsia"/>
          <ns0:b/>
          <ns0:bCs/>
          <ns0:sz ns0:val="28"/>
        </ns0:rPr>
        <ns0:t xml:space="preserve">1.6.2 </ns0:t>
      </ns0:r>
      <ns0:r>
        <ns0:rPr>
          <ns0:rFonts ns0:ascii="宋体" ns0:hAnsi="宋体" ns0:hint="eastAsia"/>
          <ns0:b/>
          <ns0:bCs/>
          <ns0:sz ns0:val="28"/>
        </ns0:rPr>
        <ns0:t>前端请求</ns0:t>
      </ns0:r>
      <ns0:r>
        <ns0:rPr>
          <ns0:rFonts ns0:ascii="宋体" ns0:hAnsi="宋体" ns0:hint="eastAsia"/>
          <ns0:b/>
          <ns0:bCs/>
          <ns0:sz ns0:val="28"/>
        </ns0:rPr>
        <ns0:t xml:space="preserve"> API </ns0:t>
      </ns0:r>
      <ns0:r>
        <ns0:rPr>
          <ns0:rFonts ns0:ascii="宋体" ns0:hAnsi="宋体" ns0:hint="eastAsia"/>
          <ns0:b/>
          <ns0:bCs/>
          <ns0:sz ns0:val="28"/>
        </ns0:rPr>
        <ns0:t>报</ns0:t>
      </ns0:r>
      <ns0:r>
        <ns0:rPr>
          <ns0:rFonts ns0:ascii="宋体" ns0:hAnsi="宋体" ns0:hint="eastAsia"/>
          <ns0:b/>
          <ns0:bCs/>
          <ns0:sz ns0:val="28"/>
        </ns0:rPr>
        <ns0:t xml:space="preserve"> 401</ns0:t>
      </ns0:r>
    </ns0:p>
    <ns0:p ns2:paraId="2D25BF83" ns2:textId="77777777" ns0:rsidR="00C82581" ns0:rsidRDefault="00C82581">
      <ns0:pPr>
        <ns0:spacing ns0:line="460" ns0:lineRule="exact"/>
        <ns0:ind ns0:firstLineChars="200" ns0:firstLine="480"/>
      </ns0:pPr>
      <ns0:r>
        <ns0:rPr>
          <ns0:rFonts ns0:ascii="宋体" ns0:hAnsi="宋体" ns0:hint="eastAsia"/>
          <ns0:sz ns0:val="24"/>
          <ns0:szCs ns0:val="24"/>
        </ns0:rPr>
        <ns0:t>检查</ns0:t>
      </ns0:r>
      <ns0:r>
        <ns0:rPr>
          <ns0:rFonts ns0:ascii="宋体" ns0:hAnsi="宋体" ns0:hint="eastAsia"/>
          <ns0:sz ns0:val="24"/>
          <ns0:szCs ns0:val="24"/>
        </ns0:rPr>
        <ns0:t xml:space="preserve"> Go </ns0:t>
      </ns0:r>
      <ns0:r>
        <ns0:rPr>
          <ns0:rFonts ns0:ascii="宋体" ns0:hAnsi="宋体" ns0:hint="eastAsia"/>
          <ns0:sz ns0:val="24"/>
          <ns0:szCs ns0:val="24"/>
        </ns0:rPr>
        <ns0:t>后端是否在</ns0:t>
      </ns0:r>
      <ns0:r>
        <ns0:rPr>
          <ns0:rFonts ns0:ascii="宋体" ns0:hAnsi="宋体" ns0:hint="eastAsia"/>
          <ns0:sz ns0:val="24"/>
          <ns0:szCs ns0:val="24"/>
        </ns0:rPr>
        <ns0:t xml:space="preserve"> :8080 </ns0:t>
      </ns0:r>
      <ns0:r>
        <ns0:rPr>
          <ns0:rFonts ns0:ascii="宋体" ns0:hAnsi="宋体" ns0:hint="eastAsia"/>
          <ns0:sz ns0:val="24"/>
          <ns0:szCs ns0:val="24"/>
        </ns0:rPr>
        <ns0:t>运行。</ns0:t>
      </ns0:r>
      <ns0:r>
        <ns0:rPr>
          <ns0:rFonts ns0:ascii="宋体" ns0:hAnsi="宋体" ns0:hint="eastAsia"/>
          <ns0:sz ns0:val="24"/>
          <ns0:szCs ns0:val="24"/>
        </ns0:rPr>
        <ns0:t xml:space="preserve">Vite </ns0:t>
      </ns0:r>
      <ns0:r>
        <ns0:rPr>
          <ns0:rFonts ns0:ascii="宋体" ns0:hAnsi="宋体" ns0:hint="eastAsia"/>
          <ns0:sz ns0:val="24"/>
          <ns0:szCs ns0:val="24"/>
        </ns0:rPr>
        <ns0:t>代理在</ns0:t>
      </ns0:r>
      <ns0:r>
        <ns0:rPr>
          <ns0:rFonts ns0:ascii="宋体" ns0:hAnsi="宋体" ns0:hint="eastAsia"/>
          <ns0:sz ns0:val="24"/>
          <ns0:szCs ns0:val="24"/>
        </ns0:rPr>
        <ns0:t xml:space="preserve"> vite.config.ts </ns0:t>
      </ns0:r>
      <ns0:r>
        <ns0:rPr>
          <ns0:rFonts ns0:ascii="宋体" ns0:hAnsi="宋体" ns0:hint="eastAsia"/>
          <ns0:sz ns0:val="24"/>
          <ns0:szCs ns0:val="24"/>
        </ns0:rPr>
        <ns0:t>中配置，将</ns0:t>
      </ns0:r>
      <ns0:r>
        <ns0:rPr>
          <ns0:rFonts ns0:ascii="宋体" ns0:hAnsi="宋体" ns0:hint="eastAsia"/>
          <ns0:sz ns0:val="24"/>
          <ns0:szCs ns0:val="24"/>
        </ns0:rPr>
        <ns0:t xml:space="preserve"> /api </ns0:t>
      </ns0:r>
      <ns0:r>
        <ns0:rPr>
          <ns0:rFonts ns0:ascii="宋体" ns0:hAnsi="宋体" ns0:hint="eastAsia"/>
          <ns0:sz ns0:val="24"/>
          <ns0:szCs ns0:val="24"/>
        </ns0:rPr>
        <ns0:t>转发到</ns0:t>
      </ns0:r>
      <ns0:r>
        <ns0:rPr>
          <ns0:rFonts ns0:ascii="宋体" ns0:hAnsi="宋体" ns0:hint="eastAsia"/>
          <ns0:sz ns0:val="24"/>
          <ns0:szCs ns0:val="24"/>
        </ns0:rPr>
        <ns0:t xml:space="preserve"> http://localhost:8080</ns0:t>
      </ns0:r>
      <ns0:r>
        <ns0:rPr>
          <ns0:rFonts ns0:ascii="宋体" ns0:hAnsi="宋体" ns0:hint="eastAsia"/>
          <ns0:sz ns0:val="24"/>
          <ns0:szCs ns0:val="24"/>
        </ns0:rPr>
        <ns0:t>。</ns0:t>
      </ns0:r>
    </ns0:p>
    <ns0:p ns2:paraId="1C30C64E" ns2:textId="77777777" ns0:rsidR="00C82581" ns0:rsidRDefault="00C82581">
      <ns0:pPr>
        <ns0:spacing ns0:line="460" ns0:lineRule="exact"/>
        <ns0:outlineLvl ns0:val="2"/>
      </ns0:pPr>
      <ns0:r>
        <ns0:rPr>
          <ns0:rFonts ns0:ascii="宋体" ns0:hAnsi="宋体" ns0:hint="eastAsia"/>
          <ns0:b/>
          <ns0:bCs/>
          <ns0:sz ns0:val="28"/>
        </ns0:rPr>
        <ns0:t xml:space="preserve">1.6.3 </ns0:t>
      </ns0:r>
      <ns0:r>
        <ns0:rPr>
          <ns0:rFonts ns0:ascii="宋体" ns0:hAnsi="宋体" ns0:hint="eastAsia"/>
          <ns0:b/>
          <ns0:bCs/>
          <ns0:sz ns0:val="28"/>
        </ns0:rPr>
        <ns0:t>协同编辑不生效</ns0:t>
      </ns0:r>
    </ns0:p>
    <ns0:p ns2:paraId="16345D47" ns2:textId="77777777" ns0:rsidR="00C82581" ns0:rsidRDefault="00C82581">
      <ns0:pPr>
        <ns0:spacing ns0:line="460" ns0:lineRule="exact"/>
        <ns0:ind ns0:firstLineChars="200" ns0:firstLine="480"/>
      </ns0:pPr>
      <ns0:r>
        <ns0:rPr>
          <ns0:rFonts ns0:ascii="宋体" ns0:hAnsi="宋体" ns0:hint="eastAsia"/>
          <ns0:sz ns0:val="24"/>
          <ns0:szCs ns0:val="24"/>
        </ns0:rPr>
        <ns0:t>确保</ns0:t>
      </ns0:r>
      <ns0:r>
        <ns0:rPr>
          <ns0:rFonts ns0:ascii="宋体" ns0:hAnsi="宋体" ns0:hint="eastAsia"/>
          <ns0:sz ns0:val="24"/>
          <ns0:szCs ns0:val="24"/>
        </ns0:rPr>
        <ns0:t xml:space="preserve"> Node </ns0:t>
      </ns0:r>
      <ns0:r>
        <ns0:rPr>
          <ns0:rFonts ns0:ascii="宋体" ns0:hAnsi="宋体" ns0:hint="eastAsia"/>
          <ns0:sz ns0:val="24"/>
          <ns0:szCs ns0:val="24"/>
        </ns0:rPr>
        <ns0:t>协同服务在</ns0:t>
      </ns0:r>
      <ns0:r>
        <ns0:rPr>
          <ns0:rFonts ns0:ascii="宋体" ns0:hAnsi="宋体" ns0:hint="eastAsia"/>
          <ns0:sz ns0:val="24"/>
          <ns0:szCs ns0:val="24"/>
        </ns0:rPr>
        <ns0:t xml:space="preserve"> :3001 </ns0:t>
      </ns0:r>
      <ns0:r>
        <ns0:rPr>
          <ns0:rFonts ns0:ascii="宋体" ns0:hAnsi="宋体" ns0:hint="eastAsia"/>
          <ns0:sz ns0:val="24"/>
          <ns0:szCs ns0:val="24"/>
        </ns0:rPr>
        <ns0:t>运行，且</ns0:t>
      </ns0:r>
      <ns0:r>
        <ns0:rPr>
          <ns0:rFonts ns0:ascii="宋体" ns0:hAnsi="宋体" ns0:hint="eastAsia"/>
          <ns0:sz ns0:val="24"/>
          <ns0:szCs ns0:val="24"/>
        </ns0:rPr>
        <ns0:t xml:space="preserve"> GO_INTERNAL_TOKEN </ns0:t>
      </ns0:r>
      <ns0:r>
        <ns0:rPr>
          <ns0:rFonts ns0:ascii="宋体" ns0:hAnsi="宋体" ns0:hint="eastAsia"/>
          <ns0:sz ns0:val="24"/>
          <ns0:szCs ns0:val="24"/>
        </ns0:rPr>
        <ns0:t>与</ns0:t>
      </ns0:r>
      <ns0:r>
        <ns0:rPr>
          <ns0:rFonts ns0:ascii="宋体" ns0:hAnsi="宋体" ns0:hint="eastAsia"/>
          <ns0:sz ns0:val="24"/>
          <ns0:szCs ns0:val="24"/>
        </ns0:rPr>
        <ns0:t xml:space="preserve"> Go </ns0:t>
      </ns0:r>
      <ns0:r>
        <ns0:rPr>
          <ns0:rFonts ns0:ascii="宋体" ns0:hAnsi="宋体" ns0:hint="eastAsia"/>
          <ns0:sz ns0:val="24"/>
          <ns0:szCs ns0:val="24"/>
        </ns0:rPr>
        <ns0:t>后端配置一致。</ns0:t>
      </ns0:r>
    </ns0:p>
    <ns0:p ns2:paraId="71EB3672" ns2:textId="77777777" ns0:rsidR="00C82581" ns0:rsidRDefault="00C82581">
      <ns0:pPr>
        <ns0:spacing ns0:line="460" ns0:lineRule="exact"/>
        <ns0:outlineLvl ns0:val="2"/>
      </ns0:pPr>
      <ns0:r>
        <ns0:rPr>
          <ns0:rFonts ns0:ascii="宋体" ns0:hAnsi="宋体" ns0:hint="eastAsia"/>
          <ns0:b/>
          <ns0:bCs/>
          <ns0:sz ns0:val="28"/>
        </ns0:rPr>
        <ns0:t xml:space="preserve">1.6.4 </ns0:t>
      </ns0:r>
      <ns0:r>
        <ns0:rPr>
          <ns0:rFonts ns0:ascii="宋体" ns0:hAnsi="宋体" ns0:hint="eastAsia"/>
          <ns0:b/>
          <ns0:bCs/>
          <ns0:sz ns0:val="28"/>
        </ns0:rPr>
        <ns0:t>端口被占用</ns0:t>
      </ns0:r>
    </ns0:p>
    <ns0:p ns2:paraId="6794A275" ns2:textId="77777777" ns0:rsidR="00C82581" ns0:rsidRDefault="00C82581">
      <ns0:pPr>
        <ns0:spacing ns0:line="460" ns0:lineRule="exact"/>
        <ns0:ind ns0:firstLineChars="200" ns0:firstLine="480"/>
      </ns0:pPr>
      <ns0:r>
        <ns0:rPr>
          <ns0:rFonts ns0:ascii="宋体" ns0:hAnsi="宋体" ns0:hint="eastAsia"/>
          <ns0:sz ns0:val="24"/>
          <ns0:szCs ns0:val="24"/>
        </ns0:rPr>
        <ns0:t>默认端口：</ns0:t>
      </ns0:r>
      <ns0:r>
        <ns0:rPr>
          <ns0:rFonts ns0:ascii="宋体" ns0:hAnsi="宋体" ns0:hint="eastAsia"/>
          <ns0:sz ns0:val="24"/>
          <ns0:szCs ns0:val="24"/>
        </ns0:rPr>
        <ns0:t>8080</ns0:t>
      </ns0:r>
      <ns0:r>
        <ns0:rPr>
          <ns0:rFonts ns0:ascii="宋体" ns0:hAnsi="宋体" ns0:hint="eastAsia"/>
          <ns0:sz ns0:val="24"/>
          <ns0:szCs ns0:val="24"/>
        </ns0:rPr>
        <ns0:t>、</ns0:t>
      </ns0:r>
      <ns0:r>
        <ns0:rPr>
          <ns0:rFonts ns0:ascii="宋体" ns0:hAnsi="宋体" ns0:hint="eastAsia"/>
          <ns0:sz ns0:val="24"/>
          <ns0:szCs ns0:val="24"/>
        </ns0:rPr>
        <ns0:t>3001</ns0:t>
      </ns0:r>
      <ns0:r>
        <ns0:rPr>
          <ns0:rFonts ns0:ascii="宋体" ns0:hAnsi="宋体" ns0:hint="eastAsia"/>
          <ns0:sz ns0:val="24"/>
          <ns0:szCs ns0:val="24"/>
        </ns0:rPr>
        <ns0:t>、</ns0:t>
      </ns0:r>
      <ns0:r>
        <ns0:rPr>
          <ns0:rFonts ns0:ascii="宋体" ns0:hAnsi="宋体" ns0:hint="eastAsia"/>
          <ns0:sz ns0:val="24"/>
          <ns0:szCs ns0:val="24"/>
        </ns0:rPr>
        <ns0:t>5173</ns0:t>
      </ns0:r>
      <ns0:r>
        <ns0:rPr>
          <ns0:rFonts ns0:ascii="宋体" ns0:hAnsi="宋体" ns0:hint="eastAsia"/>
          <ns0:sz ns0:val="24"/>
          <ns0:szCs ns0:val="24"/>
        </ns0:rPr>
        <ns0:t>。启动脚本</ns0:t>
      </ns0:r>
      <ns0:r>
        <ns0:rPr>
          <ns0:rFonts ns0:ascii="宋体" ns0:hAnsi="宋体" ns0:hint="eastAsia"/>
          <ns0:sz ns0:val="24"/>
          <ns0:szCs ns0:val="24"/>
        </ns0:rPr>
        <ns0:t xml:space="preserve"> dev.mjs </ns0:t>
      </ns0:r>
      <ns0:r>
        <ns0:rPr>
          <ns0:rFonts ns0:ascii="宋体" ns0:hAnsi="宋体" ns0:hint="eastAsia"/>
          <ns0:sz ns0:val="24"/>
          <ns0:szCs ns0:val="24"/>
        </ns0:rPr>
        <ns0:t>在</ns0:t>
      </ns0:r>
      <ns0:r>
        <ns0:rPr>
          <ns0:rFonts ns0:ascii="宋体" ns0:hAnsi="宋体" ns0:hint="eastAsia"/>
          <ns0:sz ns0:val="24"/>
          <ns0:szCs ns0:val="24"/>
        </ns0:rPr>
        <ns0:t xml:space="preserve"> Linux/macOS </ns0:t>
      </ns0:r>
      <ns0:r>
        <ns0:rPr>
          <ns0:rFonts ns0:ascii="宋体" ns0:hAnsi="宋体" ns0:hint="eastAsia"/>
          <ns0:sz ns0:val="24"/>
          <ns0:szCs ns0:val="24"/>
        </ns0:rPr>
        <ns0:t>上会自动检测端口占用。</ns0:t>
      </ns0:r>
      <ns0:r>
        <ns0:rPr>
          <ns0:rFonts ns0:ascii="宋体" ns0:hAnsi="宋体" ns0:hint="eastAsia"/>
          <ns0:sz ns0:val="24"/>
          <ns0:szCs ns0:val="24"/>
        </ns0:rPr>
        <ns0:t xml:space="preserve">Windows </ns0:t>
      </ns0:r>
      <ns0:r>
        <ns0:rPr>
          <ns0:rFonts ns0:ascii="宋体" ns0:hAnsi="宋体" ns0:hint="eastAsia"/>
          <ns0:sz ns0:val="24"/>
          <ns0:szCs ns0:val="24"/>
        </ns0:rPr>
        <ns0:t>下需手动检查：</ns0:t>
      </ns0:r>
      <ns0:r>
        <ns0:rPr>
          <ns0:rFonts ns0:ascii="宋体" ns0:hAnsi="宋体" ns0:hint="eastAsia"/>
          <ns0:sz ns0:val="24"/>
          <ns0:szCs ns0:val="24"/>
        </ns0:rPr>
        <ns0:t>netstat -ano | findstr :8080</ns0:t>
      </ns0:r>
      <ns0:r>
        <ns0:rPr>
          <ns0:rFonts ns0:ascii="宋体" ns0:hAnsi="宋体" ns0:hint="eastAsia"/>
          <ns0:sz ns0:val="24"/>
          <ns0:szCs ns0:val="24"/>
        </ns0:rPr>
        <ns0:t>。</ns0:t>
      </ns0:r>
    </ns0:p>
    <ns0:sectPr ns0:rsidR="00C82581">
      <ns0:pgSz ns0:w="11906" ns0:h="16838"/>
      <ns0:pgMar ns0:top="1418" ns0:right="1418" ns0:bottom="1418" ns0:left="1418" ns0:header="851" ns0:footer="992" ns0:gutter="0"/>
      <ns0:cols ns0:space="720"/>
      <ns0:docGrid ns0:type="lines" ns0:linePitch="312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06CFB" w14:textId="77777777" w:rsidR="00C82581" w:rsidRDefault="00C82581">
      <w:r>
        <w:separator/>
      </w:r>
    </w:p>
  </w:endnote>
  <w:endnote w:type="continuationSeparator" w:id="0">
    <w:p w14:paraId="187E0992" w14:textId="77777777" w:rsidR="00C82581" w:rsidRDefault="00C825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Microsoft YaHei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88144" w14:textId="77777777" w:rsidR="00C82581" w:rsidRDefault="00C82581">
    <w:pPr>
      <w:pStyle w:val="ac"/>
      <w:framePr w:wrap="around" w:vAnchor="text" w:hAnchor="margin" w:xAlign="center" w:y="1"/>
      <w:rPr>
        <w:rStyle w:val="aff0"/>
      </w:rPr>
    </w:pPr>
    <w:r>
      <w:rPr>
        <w:rStyle w:val="aff0"/>
      </w:rPr>
      <w:fldChar w:fldCharType="begin"/>
    </w:r>
    <w:r>
      <w:rPr>
        <w:rStyle w:val="aff0"/>
      </w:rPr>
      <w:instrText xml:space="preserve">PAGE  </w:instrText>
    </w:r>
    <w:r>
      <w:rPr>
        <w:rStyle w:val="aff0"/>
      </w:rPr>
      <w:fldChar w:fldCharType="separate"/>
    </w:r>
    <w:r>
      <w:rPr>
        <w:rStyle w:val="aff0"/>
        <w:noProof/>
      </w:rPr>
      <w:t>1</w:t>
    </w:r>
    <w:r>
      <w:rPr>
        <w:rStyle w:val="aff0"/>
      </w:rPr>
      <w:fldChar w:fldCharType="end"/>
    </w:r>
  </w:p>
  <w:p w14:paraId="3E03CE24" w14:textId="77777777" w:rsidR="00C82581" w:rsidRDefault="00C82581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DBF13" w14:textId="77777777" w:rsidR="00C82581" w:rsidRDefault="00C82581">
    <w:pPr>
      <w:pStyle w:val="ac"/>
      <w:framePr w:wrap="around" w:vAnchor="text" w:hAnchor="margin" w:xAlign="center" w:y="1"/>
      <w:rPr>
        <w:rStyle w:val="aff0"/>
      </w:rPr>
    </w:pPr>
    <w:r>
      <w:rPr>
        <w:rStyle w:val="aff0"/>
      </w:rPr>
      <w:fldChar w:fldCharType="begin"/>
    </w:r>
    <w:r>
      <w:rPr>
        <w:rStyle w:val="aff0"/>
      </w:rPr>
      <w:instrText xml:space="preserve">PAGE  </w:instrText>
    </w:r>
    <w:r>
      <w:rPr>
        <w:rStyle w:val="aff0"/>
      </w:rPr>
      <w:fldChar w:fldCharType="separate"/>
    </w:r>
    <w:r>
      <w:rPr>
        <w:rStyle w:val="aff0"/>
        <w:noProof/>
      </w:rPr>
      <w:t>4</w:t>
    </w:r>
    <w:r>
      <w:rPr>
        <w:rStyle w:val="aff0"/>
      </w:rPr>
      <w:fldChar w:fldCharType="end"/>
    </w:r>
  </w:p>
  <w:p w14:paraId="16A82494" w14:textId="77777777" w:rsidR="00C82581" w:rsidRDefault="00C82581">
    <w:pPr>
      <w:pStyle w:val="ac"/>
      <w:jc w:val="center"/>
    </w:pPr>
    <w:r>
      <w:rPr>
        <w:lang w:val="zh-CN"/>
      </w:rPr>
      <w:t xml:space="preserve">/ </w:t>
    </w:r>
    <w:r>
      <w:rPr>
        <w:b/>
        <w:sz w:val="24"/>
        <w:szCs w:val="24"/>
      </w:rPr>
      <w:fldChar w:fldCharType="begin"/>
    </w:r>
    <w:r>
      <w:rPr>
        <w:b/>
      </w:rPr>
      <w:instrText>NUMPAGES</w:instrText>
    </w:r>
    <w:r>
      <w:rPr>
        <w:b/>
        <w:sz w:val="24"/>
        <w:szCs w:val="24"/>
      </w:rPr>
      <w:fldChar w:fldCharType="separate"/>
    </w:r>
    <w:r>
      <w:rPr>
        <w:b/>
        <w:noProof/>
      </w:rPr>
      <w:t>5</w:t>
    </w:r>
    <w:r>
      <w:rPr>
        <w:b/>
        <w:sz w:val="24"/>
        <w:szCs w:val="24"/>
      </w:rPr>
      <w:fldChar w:fldCharType="end"/>
    </w:r>
  </w:p>
  <w:p w14:paraId="4B901217" w14:textId="77777777" w:rsidR="00C82581" w:rsidRDefault="00C82581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CCF1F4" w14:textId="77777777" w:rsidR="00C82581" w:rsidRDefault="00C82581">
      <w:r>
        <w:separator/>
      </w:r>
    </w:p>
  </w:footnote>
  <w:footnote w:type="continuationSeparator" w:id="0">
    <w:p w14:paraId="2F5221A3" w14:textId="77777777" w:rsidR="00C82581" w:rsidRDefault="00C825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50648" w14:textId="77777777" w:rsidR="00C82581" w:rsidRDefault="00C82581">
    <w:pPr>
      <w:pStyle w:val="aa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573AC"/>
    <w:multiLevelType w:val="hybridMultilevel"/>
    <w:tmpl w:val="7656599A"/>
    <w:lvl w:ilvl="0" w:tplc="F15C0E74">
      <w:start w:val="1"/>
      <w:numFmt w:val="decimal"/>
      <w:lvlText w:val="%1、"/>
      <w:lvlJc w:val="left"/>
      <w:pPr>
        <w:ind w:left="999" w:hanging="720"/>
      </w:pPr>
    </w:lvl>
    <w:lvl w:ilvl="1" w:tplc="04090019">
      <w:start w:val="1"/>
      <w:numFmt w:val="lowerLetter"/>
      <w:lvlText w:val="%2)"/>
      <w:lvlJc w:val="left"/>
      <w:pPr>
        <w:ind w:left="1119" w:hanging="420"/>
      </w:pPr>
    </w:lvl>
    <w:lvl w:ilvl="2" w:tplc="0409001B">
      <w:start w:val="1"/>
      <w:numFmt w:val="lowerRoman"/>
      <w:lvlText w:val="%3."/>
      <w:lvlJc w:val="right"/>
      <w:pPr>
        <w:ind w:left="1539" w:hanging="420"/>
      </w:pPr>
    </w:lvl>
    <w:lvl w:ilvl="3" w:tplc="0409000F">
      <w:start w:val="1"/>
      <w:numFmt w:val="decimal"/>
      <w:lvlText w:val="%4."/>
      <w:lvlJc w:val="left"/>
      <w:pPr>
        <w:ind w:left="1959" w:hanging="420"/>
      </w:pPr>
    </w:lvl>
    <w:lvl w:ilvl="4" w:tplc="04090019">
      <w:start w:val="1"/>
      <w:numFmt w:val="lowerLetter"/>
      <w:lvlText w:val="%5)"/>
      <w:lvlJc w:val="left"/>
      <w:pPr>
        <w:ind w:left="2379" w:hanging="420"/>
      </w:pPr>
    </w:lvl>
    <w:lvl w:ilvl="5" w:tplc="0409001B">
      <w:start w:val="1"/>
      <w:numFmt w:val="lowerRoman"/>
      <w:lvlText w:val="%6."/>
      <w:lvlJc w:val="right"/>
      <w:pPr>
        <w:ind w:left="2799" w:hanging="420"/>
      </w:pPr>
    </w:lvl>
    <w:lvl w:ilvl="6" w:tplc="0409000F">
      <w:start w:val="1"/>
      <w:numFmt w:val="decimal"/>
      <w:lvlText w:val="%7."/>
      <w:lvlJc w:val="left"/>
      <w:pPr>
        <w:ind w:left="3219" w:hanging="420"/>
      </w:pPr>
    </w:lvl>
    <w:lvl w:ilvl="7" w:tplc="04090019">
      <w:start w:val="1"/>
      <w:numFmt w:val="lowerLetter"/>
      <w:lvlText w:val="%8)"/>
      <w:lvlJc w:val="left"/>
      <w:pPr>
        <w:ind w:left="3639" w:hanging="420"/>
      </w:pPr>
    </w:lvl>
    <w:lvl w:ilvl="8" w:tplc="0409001B">
      <w:start w:val="1"/>
      <w:numFmt w:val="lowerRoman"/>
      <w:lvlText w:val="%9."/>
      <w:lvlJc w:val="right"/>
      <w:pPr>
        <w:ind w:left="4059" w:hanging="420"/>
      </w:pPr>
    </w:lvl>
  </w:abstractNum>
  <w:abstractNum w:abstractNumId="1" w15:restartNumberingAfterBreak="0">
    <w:nsid w:val="10276094"/>
    <w:multiLevelType w:val="multilevel"/>
    <w:tmpl w:val="8C96C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EF4FB8"/>
    <w:multiLevelType w:val="multilevel"/>
    <w:tmpl w:val="19B80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D515E6F"/>
    <w:multiLevelType w:val="multilevel"/>
    <w:tmpl w:val="99409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91908772">
    <w:abstractNumId w:val="3"/>
  </w:num>
  <w:num w:numId="2" w16cid:durableId="779490053">
    <w:abstractNumId w:val="0"/>
  </w:num>
  <w:num w:numId="3" w16cid:durableId="147236149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91413581">
    <w:abstractNumId w:val="1"/>
  </w:num>
  <w:num w:numId="5" w16cid:durableId="10590880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95319456">
    <w:abstractNumId w:val="2"/>
  </w:num>
  <w:num w:numId="7" w16cid:durableId="54205929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efaultTabStop w:val="425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useWord2013TrackBottomHyphenation" w:uri="http://schemas.microsoft.com/office/word" w:val="0"/>
  </w:compat>
  <w:rsids>
    <w:rsidRoot w:val="000A58C1"/>
    <w:rsid w:val="000A58C1"/>
    <w:rsid w:val="005A034C"/>
    <w:rsid w:val="00691A4B"/>
    <w:rsid w:val="00C825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6E610F"/>
  <w15:chartTrackingRefBased/>
  <w15:docId w15:val="{D862F556-AE14-4CDF-BF9B-0F94AC5A2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annotation text" w:uiPriority="99"/>
    <w:lsdException w:name="header" w:uiPriority="99"/>
    <w:lsdException w:name="footer" w:uiPriority="99"/>
    <w:lsdException w:name="caption" w:semiHidden="1" w:unhideWhenUsed="1" w:qFormat="1"/>
    <w:lsdException w:name="page number" w:uiPriority="99"/>
    <w:lsdException w:name="Title" w:qFormat="1"/>
    <w:lsdException w:name="Default Paragraph Font" w:uiPriority="1"/>
    <w:lsdException w:name="Body Text" w:uiPriority="99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annotation subject" w:uiPriority="99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link w:val="10"/>
    <w:qFormat/>
    <w:pPr>
      <w:autoSpaceDE w:val="0"/>
      <w:autoSpaceDN w:val="0"/>
      <w:adjustRightInd w:val="0"/>
      <w:spacing w:before="240" w:after="120" w:line="360" w:lineRule="auto"/>
      <w:ind w:left="283" w:hanging="283"/>
      <w:outlineLvl w:val="0"/>
    </w:pPr>
    <w:rPr>
      <w:rFonts w:ascii="Arial" w:eastAsiaTheme="minorEastAsia" w:hAnsi="Arial"/>
      <w:b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FF"/>
      <w:u w:val="single"/>
    </w:rPr>
  </w:style>
  <w:style w:type="character" w:styleId="a4">
    <w:name w:val="FollowedHyperlink"/>
    <w:basedOn w:val="a0"/>
    <w:rPr>
      <w:color w:val="800080" w:themeColor="followedHyperlink"/>
      <w:u w:val="single"/>
    </w:rPr>
  </w:style>
  <w:style w:type="character" w:customStyle="1" w:styleId="10">
    <w:name w:val="标题 1 字符"/>
    <w:basedOn w:val="a0"/>
    <w:link w:val="1"/>
    <w:rPr>
      <w:rFonts w:asciiTheme="majorHAnsi" w:eastAsiaTheme="majorEastAsia" w:hAnsiTheme="majorHAnsi" w:cstheme="majorBidi"/>
      <w:color w:val="365F91" w:themeColor="accent1" w:themeShade="BF"/>
      <w:kern w:val="2"/>
      <w:sz w:val="48"/>
      <w:szCs w:val="48"/>
    </w:rPr>
  </w:style>
  <w:style w:type="paragraph" w:customStyle="1" w:styleId="msonormal0">
    <w:name w:val="msonormal"/>
    <w:basedOn w:val="a"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5">
    <w:name w:val="Normal (Web)"/>
    <w:basedOn w:val="a"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6">
    <w:name w:val="footnote text"/>
    <w:basedOn w:val="a"/>
    <w:link w:val="a7"/>
    <w:uiPriority w:val="99"/>
    <w:semiHidden/>
    <w:pPr>
      <w:snapToGrid w:val="0"/>
      <w:jc w:val="left"/>
    </w:pPr>
    <w:rPr>
      <w:sz w:val="18"/>
    </w:rPr>
  </w:style>
  <w:style w:type="character" w:customStyle="1" w:styleId="a7">
    <w:name w:val="脚注文本 字符"/>
    <w:basedOn w:val="a0"/>
    <w:link w:val="a6"/>
    <w:rPr>
      <w:kern w:val="2"/>
      <w:sz w:val="18"/>
      <w:szCs w:val="18"/>
    </w:rPr>
  </w:style>
  <w:style w:type="paragraph" w:styleId="a8">
    <w:name w:val="annotation text"/>
    <w:basedOn w:val="a"/>
    <w:link w:val="a9"/>
    <w:uiPriority w:val="99"/>
    <w:semiHidden/>
    <w:pPr>
      <w:jc w:val="left"/>
    </w:pPr>
  </w:style>
  <w:style w:type="character" w:customStyle="1" w:styleId="a9">
    <w:name w:val="批注文字 字符"/>
    <w:basedOn w:val="a0"/>
    <w:link w:val="a8"/>
    <w:rPr>
      <w:kern w:val="2"/>
      <w:sz w:val="21"/>
    </w:rPr>
  </w:style>
  <w:style w:type="paragraph" w:styleId="aa">
    <w:name w:val="header"/>
    <w:basedOn w:val="a"/>
    <w:link w:val="ab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character" w:customStyle="1" w:styleId="ab">
    <w:name w:val="页眉 字符"/>
    <w:basedOn w:val="a0"/>
    <w:link w:val="aa"/>
    <w:rPr>
      <w:kern w:val="2"/>
      <w:sz w:val="18"/>
      <w:szCs w:val="18"/>
    </w:rPr>
  </w:style>
  <w:style w:type="paragraph" w:styleId="ac">
    <w:name w:val="footer"/>
    <w:basedOn w:val="a"/>
    <w:link w:val="ad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d">
    <w:name w:val="页脚 字符"/>
    <w:basedOn w:val="a0"/>
    <w:link w:val="ac"/>
    <w:uiPriority w:val="99"/>
    <w:rPr>
      <w:kern w:val="2"/>
      <w:sz w:val="18"/>
      <w:szCs w:val="18"/>
    </w:rPr>
  </w:style>
  <w:style w:type="paragraph" w:styleId="ae">
    <w:name w:val="Body Text"/>
    <w:basedOn w:val="a"/>
    <w:link w:val="af"/>
    <w:uiPriority w:val="99"/>
    <w:pPr>
      <w:widowControl/>
      <w:overflowPunct w:val="0"/>
      <w:autoSpaceDE w:val="0"/>
      <w:autoSpaceDN w:val="0"/>
      <w:adjustRightInd w:val="0"/>
      <w:spacing w:beforeLines="50" w:after="120" w:line="320" w:lineRule="exact"/>
      <w:jc w:val="left"/>
    </w:pPr>
    <w:rPr>
      <w:szCs w:val="21"/>
    </w:rPr>
  </w:style>
  <w:style w:type="character" w:customStyle="1" w:styleId="af">
    <w:name w:val="正文文本 字符"/>
    <w:link w:val="ae"/>
    <w:locked/>
    <w:rPr>
      <w:kern w:val="2"/>
      <w:sz w:val="21"/>
      <w:szCs w:val="21"/>
    </w:rPr>
  </w:style>
  <w:style w:type="paragraph" w:styleId="af0">
    <w:name w:val="annotation subject"/>
    <w:basedOn w:val="a8"/>
    <w:next w:val="a8"/>
    <w:link w:val="af1"/>
    <w:uiPriority w:val="99"/>
    <w:semiHidden/>
    <w:rPr>
      <w:b/>
      <w:bCs/>
    </w:rPr>
  </w:style>
  <w:style w:type="character" w:customStyle="1" w:styleId="af1">
    <w:name w:val="批注主题 字符"/>
    <w:basedOn w:val="a9"/>
    <w:link w:val="af0"/>
    <w:rPr>
      <w:b/>
      <w:bCs/>
      <w:kern w:val="2"/>
      <w:sz w:val="21"/>
    </w:rPr>
  </w:style>
  <w:style w:type="paragraph" w:styleId="af2">
    <w:name w:val="Balloon Text"/>
    <w:basedOn w:val="a"/>
    <w:link w:val="af3"/>
    <w:uiPriority w:val="99"/>
    <w:semiHidden/>
    <w:rPr>
      <w:sz w:val="18"/>
      <w:szCs w:val="18"/>
    </w:rPr>
  </w:style>
  <w:style w:type="character" w:customStyle="1" w:styleId="af3">
    <w:name w:val="批注框文本 字符"/>
    <w:basedOn w:val="a0"/>
    <w:link w:val="af2"/>
    <w:rPr>
      <w:kern w:val="2"/>
      <w:sz w:val="18"/>
      <w:szCs w:val="18"/>
    </w:rPr>
  </w:style>
  <w:style w:type="paragraph" w:customStyle="1" w:styleId="af4">
    <w:name w:val="封面表格文本"/>
    <w:basedOn w:val="a"/>
    <w:uiPriority w:val="99"/>
    <w:pPr>
      <w:autoSpaceDE w:val="0"/>
      <w:autoSpaceDN w:val="0"/>
      <w:adjustRightInd w:val="0"/>
      <w:jc w:val="center"/>
    </w:pPr>
    <w:rPr>
      <w:b/>
      <w:kern w:val="0"/>
      <w:sz w:val="24"/>
    </w:rPr>
  </w:style>
  <w:style w:type="paragraph" w:customStyle="1" w:styleId="af5">
    <w:name w:val="封面表格正文"/>
    <w:basedOn w:val="a"/>
    <w:uiPriority w:val="99"/>
    <w:pPr>
      <w:autoSpaceDE w:val="0"/>
      <w:autoSpaceDN w:val="0"/>
      <w:adjustRightInd w:val="0"/>
      <w:jc w:val="left"/>
    </w:pPr>
    <w:rPr>
      <w:kern w:val="0"/>
      <w:sz w:val="24"/>
    </w:rPr>
  </w:style>
  <w:style w:type="paragraph" w:customStyle="1" w:styleId="af6">
    <w:name w:val="缺省文本"/>
    <w:basedOn w:val="a"/>
    <w:uiPriority w:val="99"/>
    <w:pPr>
      <w:autoSpaceDE w:val="0"/>
      <w:autoSpaceDN w:val="0"/>
      <w:adjustRightInd w:val="0"/>
      <w:spacing w:line="360" w:lineRule="auto"/>
      <w:jc w:val="left"/>
    </w:pPr>
    <w:rPr>
      <w:kern w:val="0"/>
    </w:rPr>
  </w:style>
  <w:style w:type="paragraph" w:customStyle="1" w:styleId="af7">
    <w:name w:val="页眉文档名称样式"/>
    <w:basedOn w:val="a"/>
    <w:uiPriority w:val="99"/>
    <w:pPr>
      <w:autoSpaceDE w:val="0"/>
      <w:autoSpaceDN w:val="0"/>
      <w:adjustRightInd w:val="0"/>
      <w:jc w:val="left"/>
    </w:pPr>
    <w:rPr>
      <w:kern w:val="0"/>
      <w:sz w:val="18"/>
    </w:rPr>
  </w:style>
  <w:style w:type="paragraph" w:customStyle="1" w:styleId="af8">
    <w:name w:val="页眉密级样式"/>
    <w:basedOn w:val="a"/>
    <w:uiPriority w:val="99"/>
    <w:pPr>
      <w:autoSpaceDE w:val="0"/>
      <w:autoSpaceDN w:val="0"/>
      <w:adjustRightInd w:val="0"/>
      <w:jc w:val="right"/>
    </w:pPr>
    <w:rPr>
      <w:kern w:val="0"/>
      <w:sz w:val="18"/>
    </w:rPr>
  </w:style>
  <w:style w:type="paragraph" w:customStyle="1" w:styleId="af9">
    <w:name w:val="Ò³Ã¼ÎÄµµÃû³ÆÑùÊ½"/>
    <w:basedOn w:val="a"/>
    <w:uiPriority w:val="99"/>
    <w:pPr>
      <w:widowControl/>
      <w:overflowPunct w:val="0"/>
      <w:autoSpaceDE w:val="0"/>
      <w:autoSpaceDN w:val="0"/>
      <w:adjustRightInd w:val="0"/>
      <w:jc w:val="left"/>
    </w:pPr>
    <w:rPr>
      <w:noProof/>
      <w:kern w:val="0"/>
      <w:sz w:val="18"/>
    </w:rPr>
  </w:style>
  <w:style w:type="paragraph" w:customStyle="1" w:styleId="afa">
    <w:name w:val="Ò³Ã¼ÃÜ¼¶ÑùÊ½"/>
    <w:basedOn w:val="a"/>
    <w:uiPriority w:val="99"/>
    <w:pPr>
      <w:widowControl/>
      <w:overflowPunct w:val="0"/>
      <w:autoSpaceDE w:val="0"/>
      <w:autoSpaceDN w:val="0"/>
      <w:adjustRightInd w:val="0"/>
      <w:jc w:val="right"/>
    </w:pPr>
    <w:rPr>
      <w:noProof/>
      <w:kern w:val="0"/>
      <w:sz w:val="18"/>
    </w:rPr>
  </w:style>
  <w:style w:type="paragraph" w:customStyle="1" w:styleId="afb">
    <w:name w:val="È±Ê¡ÎÄ±¾"/>
    <w:basedOn w:val="a"/>
    <w:uiPriority w:val="99"/>
    <w:pPr>
      <w:widowControl/>
      <w:overflowPunct w:val="0"/>
      <w:autoSpaceDE w:val="0"/>
      <w:autoSpaceDN w:val="0"/>
      <w:adjustRightInd w:val="0"/>
      <w:spacing w:line="360" w:lineRule="auto"/>
      <w:jc w:val="left"/>
    </w:pPr>
    <w:rPr>
      <w:noProof/>
      <w:kern w:val="0"/>
    </w:rPr>
  </w:style>
  <w:style w:type="paragraph" w:customStyle="1" w:styleId="DefaultText">
    <w:name w:val="Default Text"/>
    <w:basedOn w:val="a"/>
    <w:uiPriority w:val="99"/>
    <w:pPr>
      <w:autoSpaceDE w:val="0"/>
      <w:autoSpaceDN w:val="0"/>
      <w:adjustRightInd w:val="0"/>
      <w:jc w:val="left"/>
    </w:pPr>
    <w:rPr>
      <w:kern w:val="0"/>
      <w:sz w:val="24"/>
    </w:rPr>
  </w:style>
  <w:style w:type="paragraph" w:customStyle="1" w:styleId="afc">
    <w:name w:val="编写建议"/>
    <w:basedOn w:val="a"/>
    <w:uiPriority w:val="99"/>
    <w:pPr>
      <w:autoSpaceDE w:val="0"/>
      <w:autoSpaceDN w:val="0"/>
      <w:adjustRightInd w:val="0"/>
      <w:spacing w:line="360" w:lineRule="auto"/>
      <w:ind w:left="1134"/>
    </w:pPr>
    <w:rPr>
      <w:i/>
      <w:color w:val="0000FF"/>
      <w:kern w:val="0"/>
    </w:rPr>
  </w:style>
  <w:style w:type="paragraph" w:customStyle="1" w:styleId="2">
    <w:name w:val="标题2"/>
    <w:basedOn w:val="a"/>
    <w:uiPriority w:val="99"/>
    <w:pPr>
      <w:autoSpaceDE w:val="0"/>
      <w:autoSpaceDN w:val="0"/>
      <w:adjustRightInd w:val="0"/>
      <w:spacing w:line="360" w:lineRule="auto"/>
      <w:jc w:val="left"/>
    </w:pPr>
    <w:rPr>
      <w:rFonts w:ascii="宋体"/>
      <w:kern w:val="0"/>
      <w:sz w:val="24"/>
    </w:rPr>
  </w:style>
  <w:style w:type="paragraph" w:customStyle="1" w:styleId="ParaCharCharCharCharCharCharCharCharCharCharCharCharCharCharCharCharChar">
    <w:name w:val="默认段落字体 Para Char Char Char Char Char Char Char Char Char Char Char Char Char Char Char Char Char"/>
    <w:basedOn w:val="a"/>
    <w:uiPriority w:val="99"/>
    <w:rPr>
      <w:rFonts w:ascii="Tahoma" w:hAnsi="Tahoma"/>
      <w:sz w:val="24"/>
    </w:rPr>
  </w:style>
  <w:style w:type="character" w:styleId="afd">
    <w:name w:val="footnote reference"/>
    <w:semiHidden/>
    <w:rPr>
      <w:vertAlign w:val="superscript"/>
    </w:rPr>
  </w:style>
  <w:style w:type="character" w:styleId="afe">
    <w:name w:val="annotation reference"/>
    <w:semiHidden/>
    <w:rPr>
      <w:sz w:val="21"/>
    </w:rPr>
  </w:style>
  <w:style w:type="table" w:styleId="aff">
    <w:name w:val="Table Grid"/>
    <w:basedOn w:val="a1"/>
    <w:pPr>
      <w:widowControl w:val="0"/>
      <w:jc w:val="both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0">
    <w:name w:val="page number"/>
    <w:basedOn w:val="a0"/>
    <w:uiPriority w:val="99"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s-ascii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d2word-default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D2F493-95A4-4041-8E2C-1BA834EAF2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md2word-default.dot</Template>
  <TotalTime>1</TotalTime>
  <Pages>8</Pages>
  <Words>1625</Words>
  <Characters>4131</Characters>
  <Application>Microsoft Office Word</Application>
  <DocSecurity>0</DocSecurity>
  <Lines>275</Lines>
  <Paragraphs>274</Paragraphs>
  <ScaleCrop>false</ScaleCrop>
  <Company>repo2patent</Company>
  <LinksUpToDate>false</LinksUpToDate>
  <CharactersWithSpaces>5482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 Document</dc:title>
  <dc:subject/>
  <dc:creator>repo2patent</dc:creator>
  <cp:keywords/>
  <dc:description/>
  <cp:lastModifiedBy>hb fang</cp:lastModifiedBy>
  <cp:revision>2</cp:revision>
  <cp:lastPrinted>2008-11-20T07:00:00Z</cp:lastPrinted>
  <dcterms:created xsi:type="dcterms:W3CDTF">2026-05-29T14:49:00Z</dcterms:created>
  <dcterms:modified xsi:type="dcterms:W3CDTF">2026-05-29T14:49:00Z</dcterms:modified>
</cp:coreProperties>
</file>